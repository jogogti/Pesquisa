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C4AE" w14:textId="77777777" w:rsidR="00341319" w:rsidRPr="00532EB3" w:rsidRDefault="00341319" w:rsidP="00341319">
      <w:pPr>
        <w:jc w:val="center"/>
        <w:rPr>
          <w:b/>
          <w:sz w:val="28"/>
        </w:rPr>
      </w:pPr>
      <w:r w:rsidRPr="00532EB3">
        <w:rPr>
          <w:b/>
          <w:sz w:val="28"/>
        </w:rPr>
        <w:t>CENTRO ESTADUAL DE EDUCAÇÃO TECNOLÓGICA</w:t>
      </w:r>
      <w:r w:rsidR="0054479D">
        <w:rPr>
          <w:b/>
          <w:sz w:val="28"/>
        </w:rPr>
        <w:br/>
      </w:r>
      <w:r w:rsidRPr="00532EB3">
        <w:rPr>
          <w:b/>
          <w:sz w:val="28"/>
        </w:rPr>
        <w:t>PAULA SOUZA</w:t>
      </w:r>
    </w:p>
    <w:p w14:paraId="4F61B3E7" w14:textId="77777777" w:rsidR="00F53475" w:rsidRPr="00890E74" w:rsidRDefault="00F53475" w:rsidP="00F53475">
      <w:pPr>
        <w:jc w:val="center"/>
        <w:rPr>
          <w:b/>
          <w:sz w:val="28"/>
        </w:rPr>
      </w:pPr>
      <w:r w:rsidRPr="00890E74">
        <w:rPr>
          <w:b/>
          <w:sz w:val="28"/>
        </w:rPr>
        <w:t>FACULDADE DE TECNOLOGIA GIULIANO CECCHETTINI – FATEC DE FRANCO DA ROCHA</w:t>
      </w:r>
    </w:p>
    <w:p w14:paraId="30144111" w14:textId="6DFD8A7F" w:rsidR="00341319" w:rsidRDefault="00D8778A" w:rsidP="00341319">
      <w:pPr>
        <w:jc w:val="center"/>
        <w:rPr>
          <w:b/>
          <w:sz w:val="28"/>
        </w:rPr>
      </w:pPr>
      <w:r w:rsidRPr="00D8778A">
        <w:rPr>
          <w:b/>
          <w:sz w:val="28"/>
        </w:rPr>
        <w:t xml:space="preserve">Curso </w:t>
      </w:r>
      <w:r w:rsidR="00DD60F0">
        <w:rPr>
          <w:b/>
          <w:sz w:val="28"/>
        </w:rPr>
        <w:t xml:space="preserve">Superior de Tecnologia em </w:t>
      </w:r>
      <w:r w:rsidR="008D5A2D">
        <w:rPr>
          <w:b/>
          <w:sz w:val="28"/>
        </w:rPr>
        <w:t>Gestão da Tecnologia da Informação</w:t>
      </w:r>
    </w:p>
    <w:p w14:paraId="1410F681" w14:textId="77777777" w:rsidR="00341319" w:rsidRDefault="00341319" w:rsidP="00341319">
      <w:pPr>
        <w:jc w:val="center"/>
        <w:rPr>
          <w:b/>
          <w:sz w:val="28"/>
        </w:rPr>
      </w:pPr>
    </w:p>
    <w:p w14:paraId="43B57067" w14:textId="77777777" w:rsidR="00C0746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Carlos Eduardo de Almeida Ferreira</w:t>
      </w:r>
    </w:p>
    <w:p w14:paraId="22A602C6" w14:textId="77777777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Fabrício José Brito de Oliveira</w:t>
      </w:r>
    </w:p>
    <w:p w14:paraId="55C53A39" w14:textId="70313346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Juliana Vital dos Santo</w:t>
      </w:r>
      <w:r w:rsidR="00D046EE">
        <w:rPr>
          <w:b/>
          <w:sz w:val="26"/>
          <w:szCs w:val="26"/>
        </w:rPr>
        <w:t>s</w:t>
      </w:r>
      <w:r>
        <w:rPr>
          <w:b/>
          <w:sz w:val="26"/>
          <w:szCs w:val="26"/>
        </w:rPr>
        <w:t xml:space="preserve"> Silva</w:t>
      </w:r>
    </w:p>
    <w:p w14:paraId="0A5783D0" w14:textId="77777777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Vinicius de Moura Marques</w:t>
      </w:r>
    </w:p>
    <w:p w14:paraId="5A6873A4" w14:textId="77777777" w:rsidR="00C0746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Vinicius Rosendo de Sousa da Silva</w:t>
      </w:r>
    </w:p>
    <w:p w14:paraId="604223CF" w14:textId="36BCBA36" w:rsidR="005916FC" w:rsidRPr="00C77BE7" w:rsidRDefault="005916FC" w:rsidP="005916FC">
      <w:pPr>
        <w:jc w:val="center"/>
        <w:rPr>
          <w:b/>
          <w:color w:val="FF0000"/>
          <w:sz w:val="22"/>
          <w:szCs w:val="22"/>
        </w:rPr>
      </w:pPr>
    </w:p>
    <w:p w14:paraId="35378319" w14:textId="16A18FCA" w:rsidR="00B666CE" w:rsidRDefault="00B666CE" w:rsidP="00341319">
      <w:pPr>
        <w:jc w:val="center"/>
        <w:rPr>
          <w:b/>
          <w:sz w:val="28"/>
        </w:rPr>
      </w:pPr>
    </w:p>
    <w:p w14:paraId="2DAD1446" w14:textId="21B56B84" w:rsidR="00341319" w:rsidRDefault="00341319" w:rsidP="00341319">
      <w:pPr>
        <w:jc w:val="center"/>
        <w:rPr>
          <w:b/>
          <w:color w:val="FF0000"/>
          <w:sz w:val="16"/>
        </w:rPr>
      </w:pPr>
    </w:p>
    <w:p w14:paraId="055F8258" w14:textId="77777777" w:rsidR="00275A1C" w:rsidRPr="00AE5019" w:rsidRDefault="00275A1C" w:rsidP="00341319">
      <w:pPr>
        <w:jc w:val="center"/>
        <w:rPr>
          <w:b/>
          <w:color w:val="FF0000"/>
          <w:sz w:val="16"/>
        </w:rPr>
      </w:pPr>
    </w:p>
    <w:p w14:paraId="63EF9220" w14:textId="75DCF6CB" w:rsidR="00341319" w:rsidRDefault="00597639" w:rsidP="00341319">
      <w:pPr>
        <w:jc w:val="center"/>
        <w:rPr>
          <w:b/>
          <w:sz w:val="28"/>
        </w:rPr>
      </w:pPr>
      <w:r w:rsidRPr="00597639">
        <w:rPr>
          <w:b/>
          <w:sz w:val="28"/>
          <w:highlight w:val="yellow"/>
        </w:rPr>
        <w:t>BASE DE CONHECIMENTO PARA SIMULADOS</w:t>
      </w:r>
      <w:r w:rsidR="00504B90" w:rsidRPr="00597639">
        <w:rPr>
          <w:b/>
          <w:sz w:val="28"/>
          <w:highlight w:val="yellow"/>
        </w:rPr>
        <w:t xml:space="preserve">: </w:t>
      </w:r>
      <w:r w:rsidRPr="00597639">
        <w:rPr>
          <w:b/>
          <w:sz w:val="28"/>
          <w:highlight w:val="yellow"/>
        </w:rPr>
        <w:t>solução lúdica para estudo de questões ENADE</w:t>
      </w:r>
    </w:p>
    <w:p w14:paraId="78C5C783" w14:textId="77777777" w:rsidR="00341319" w:rsidRDefault="00341319" w:rsidP="00341319">
      <w:pPr>
        <w:jc w:val="center"/>
        <w:rPr>
          <w:b/>
          <w:sz w:val="28"/>
        </w:rPr>
      </w:pPr>
    </w:p>
    <w:p w14:paraId="1EA9F34A" w14:textId="77777777" w:rsidR="007C53FB" w:rsidRDefault="007C53FB" w:rsidP="00B049B5">
      <w:pPr>
        <w:jc w:val="center"/>
        <w:rPr>
          <w:b/>
          <w:color w:val="FF0000"/>
          <w:sz w:val="16"/>
        </w:rPr>
      </w:pPr>
    </w:p>
    <w:p w14:paraId="78E711E1" w14:textId="77777777" w:rsidR="00347944" w:rsidRDefault="00347944" w:rsidP="00B049B5">
      <w:pPr>
        <w:jc w:val="center"/>
        <w:rPr>
          <w:b/>
          <w:color w:val="FF0000"/>
          <w:sz w:val="16"/>
        </w:rPr>
      </w:pPr>
    </w:p>
    <w:p w14:paraId="53A5E730" w14:textId="1E02A306" w:rsidR="007C53FB" w:rsidRDefault="007C53FB" w:rsidP="00B049B5">
      <w:pPr>
        <w:jc w:val="center"/>
        <w:rPr>
          <w:b/>
          <w:color w:val="FF0000"/>
          <w:sz w:val="16"/>
        </w:rPr>
      </w:pPr>
    </w:p>
    <w:p w14:paraId="6634EE8D" w14:textId="17B07B1B" w:rsidR="005916FC" w:rsidRDefault="005916FC" w:rsidP="00B049B5">
      <w:pPr>
        <w:jc w:val="center"/>
        <w:rPr>
          <w:b/>
          <w:color w:val="FF0000"/>
          <w:sz w:val="16"/>
        </w:rPr>
      </w:pPr>
    </w:p>
    <w:p w14:paraId="048D4BD2" w14:textId="77777777" w:rsidR="00275A1C" w:rsidRDefault="00275A1C" w:rsidP="00B049B5">
      <w:pPr>
        <w:jc w:val="center"/>
        <w:rPr>
          <w:b/>
          <w:color w:val="FF0000"/>
          <w:sz w:val="16"/>
        </w:rPr>
      </w:pPr>
    </w:p>
    <w:p w14:paraId="6106105E" w14:textId="77777777" w:rsidR="00275A1C" w:rsidRDefault="00275A1C" w:rsidP="00B049B5">
      <w:pPr>
        <w:jc w:val="center"/>
        <w:rPr>
          <w:b/>
          <w:color w:val="FF0000"/>
          <w:sz w:val="16"/>
        </w:rPr>
      </w:pPr>
    </w:p>
    <w:p w14:paraId="0EA894D0" w14:textId="77777777" w:rsidR="00275A1C" w:rsidRDefault="00275A1C" w:rsidP="00B049B5">
      <w:pPr>
        <w:jc w:val="center"/>
        <w:rPr>
          <w:b/>
          <w:color w:val="FF0000"/>
          <w:sz w:val="16"/>
        </w:rPr>
      </w:pPr>
    </w:p>
    <w:p w14:paraId="6264D509" w14:textId="77777777" w:rsidR="00275A1C" w:rsidRDefault="00275A1C" w:rsidP="00B049B5">
      <w:pPr>
        <w:jc w:val="center"/>
        <w:rPr>
          <w:b/>
          <w:color w:val="FF0000"/>
          <w:sz w:val="16"/>
        </w:rPr>
      </w:pPr>
    </w:p>
    <w:p w14:paraId="686F7327" w14:textId="77777777" w:rsidR="005916FC" w:rsidRDefault="005916FC" w:rsidP="00B049B5">
      <w:pPr>
        <w:jc w:val="center"/>
        <w:rPr>
          <w:b/>
          <w:color w:val="FF0000"/>
          <w:sz w:val="16"/>
        </w:rPr>
      </w:pPr>
    </w:p>
    <w:p w14:paraId="1EA2FF6C" w14:textId="77777777" w:rsidR="00C53F10" w:rsidRDefault="00C53F10" w:rsidP="00B049B5">
      <w:pPr>
        <w:jc w:val="center"/>
        <w:rPr>
          <w:b/>
          <w:color w:val="FF0000"/>
          <w:sz w:val="16"/>
        </w:rPr>
      </w:pPr>
    </w:p>
    <w:p w14:paraId="6E2D83AF" w14:textId="170EC835" w:rsidR="00C53F10" w:rsidRDefault="00C53F10" w:rsidP="00B049B5">
      <w:pPr>
        <w:jc w:val="center"/>
        <w:rPr>
          <w:b/>
          <w:color w:val="FF0000"/>
          <w:sz w:val="16"/>
        </w:rPr>
      </w:pPr>
    </w:p>
    <w:p w14:paraId="2D236648" w14:textId="77777777" w:rsidR="005916FC" w:rsidRDefault="005916FC" w:rsidP="00B049B5">
      <w:pPr>
        <w:jc w:val="center"/>
        <w:rPr>
          <w:b/>
          <w:color w:val="FF0000"/>
          <w:sz w:val="16"/>
        </w:rPr>
      </w:pPr>
    </w:p>
    <w:p w14:paraId="6321CC47" w14:textId="77777777" w:rsidR="00C53F10" w:rsidRDefault="00C53F10" w:rsidP="00B049B5">
      <w:pPr>
        <w:jc w:val="center"/>
        <w:rPr>
          <w:b/>
          <w:color w:val="FF0000"/>
          <w:sz w:val="16"/>
        </w:rPr>
      </w:pPr>
    </w:p>
    <w:p w14:paraId="0D84DD75" w14:textId="77777777" w:rsidR="00F53475" w:rsidRDefault="00F53475" w:rsidP="00B049B5">
      <w:pPr>
        <w:jc w:val="center"/>
        <w:rPr>
          <w:b/>
          <w:color w:val="FF0000"/>
          <w:sz w:val="16"/>
        </w:rPr>
      </w:pPr>
    </w:p>
    <w:p w14:paraId="22A6BBCD" w14:textId="72A70C04" w:rsidR="00B049B5" w:rsidRDefault="00B049B5" w:rsidP="00B049B5">
      <w:pPr>
        <w:jc w:val="center"/>
        <w:rPr>
          <w:b/>
          <w:sz w:val="28"/>
        </w:rPr>
      </w:pPr>
      <w:r w:rsidRPr="007A60D1">
        <w:rPr>
          <w:b/>
          <w:color w:val="FF0000"/>
          <w:sz w:val="16"/>
        </w:rPr>
        <w:t>Deixe</w:t>
      </w:r>
      <w:r>
        <w:rPr>
          <w:b/>
          <w:color w:val="FF0000"/>
          <w:sz w:val="16"/>
        </w:rPr>
        <w:t xml:space="preserve"> a cidade </w:t>
      </w:r>
      <w:r w:rsidR="00347944">
        <w:rPr>
          <w:b/>
          <w:color w:val="FF0000"/>
          <w:sz w:val="16"/>
        </w:rPr>
        <w:t>Franco da Rocha</w:t>
      </w:r>
      <w:r>
        <w:rPr>
          <w:b/>
          <w:color w:val="FF0000"/>
          <w:sz w:val="16"/>
        </w:rPr>
        <w:t xml:space="preserve"> a seguir</w:t>
      </w:r>
      <w:r w:rsidRPr="007A60D1">
        <w:rPr>
          <w:b/>
          <w:color w:val="FF0000"/>
          <w:sz w:val="16"/>
        </w:rPr>
        <w:t xml:space="preserve"> na penúltima linha da página</w:t>
      </w:r>
    </w:p>
    <w:p w14:paraId="415A6536" w14:textId="77777777" w:rsidR="00341319" w:rsidRDefault="00FB3159" w:rsidP="008D5A2D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FRANCO DA ROCHA</w:t>
      </w:r>
    </w:p>
    <w:p w14:paraId="43E9A84D" w14:textId="1BA830C7" w:rsidR="00B049B5" w:rsidRPr="007C53FB" w:rsidRDefault="001E7B9A" w:rsidP="008D5A2D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20</w:t>
      </w:r>
      <w:r w:rsidR="00290846">
        <w:rPr>
          <w:b/>
          <w:sz w:val="28"/>
        </w:rPr>
        <w:t>2</w:t>
      </w:r>
      <w:r w:rsidR="000B24C8">
        <w:rPr>
          <w:b/>
          <w:sz w:val="28"/>
        </w:rPr>
        <w:t>3</w:t>
      </w:r>
    </w:p>
    <w:p w14:paraId="2ECD88DB" w14:textId="77777777" w:rsidR="00C0746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Carlos Eduardo de Almeida Ferreira</w:t>
      </w:r>
    </w:p>
    <w:p w14:paraId="1E080D42" w14:textId="77777777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Fabrício José Brito de Oliveira</w:t>
      </w:r>
    </w:p>
    <w:p w14:paraId="35F14C55" w14:textId="2A8906CE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Juliana Vital dos Santo</w:t>
      </w:r>
      <w:r w:rsidR="00D046EE">
        <w:rPr>
          <w:b/>
          <w:sz w:val="26"/>
          <w:szCs w:val="26"/>
        </w:rPr>
        <w:t>s</w:t>
      </w:r>
      <w:r>
        <w:rPr>
          <w:b/>
          <w:sz w:val="26"/>
          <w:szCs w:val="26"/>
        </w:rPr>
        <w:t xml:space="preserve"> Silva</w:t>
      </w:r>
    </w:p>
    <w:p w14:paraId="050A2AEE" w14:textId="77777777" w:rsidR="00C07460" w:rsidRPr="00755A2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Vinicius de Moura Marques</w:t>
      </w:r>
    </w:p>
    <w:p w14:paraId="721D9BF6" w14:textId="77777777" w:rsidR="00C07460" w:rsidRDefault="00C07460" w:rsidP="00C0746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Vinicius Rosendo de Sousa da Silva</w:t>
      </w:r>
    </w:p>
    <w:p w14:paraId="16686B41" w14:textId="34CC2018" w:rsidR="005916FC" w:rsidRPr="00AE5019" w:rsidRDefault="005916FC" w:rsidP="005916FC">
      <w:pPr>
        <w:jc w:val="center"/>
        <w:rPr>
          <w:b/>
          <w:color w:val="FF0000"/>
          <w:sz w:val="16"/>
        </w:rPr>
      </w:pPr>
    </w:p>
    <w:p w14:paraId="12250822" w14:textId="7046824D" w:rsidR="00341319" w:rsidRDefault="00341319" w:rsidP="00341319">
      <w:pPr>
        <w:jc w:val="center"/>
        <w:rPr>
          <w:b/>
          <w:sz w:val="28"/>
        </w:rPr>
      </w:pPr>
    </w:p>
    <w:p w14:paraId="5C01AAFF" w14:textId="4709EF8C" w:rsidR="005916FC" w:rsidRDefault="005916FC" w:rsidP="00341319">
      <w:pPr>
        <w:jc w:val="center"/>
        <w:rPr>
          <w:b/>
          <w:sz w:val="28"/>
        </w:rPr>
      </w:pPr>
    </w:p>
    <w:p w14:paraId="6337B1D0" w14:textId="77777777" w:rsidR="005916FC" w:rsidRDefault="005916FC" w:rsidP="00341319">
      <w:pPr>
        <w:jc w:val="center"/>
        <w:rPr>
          <w:b/>
          <w:sz w:val="28"/>
        </w:rPr>
      </w:pPr>
    </w:p>
    <w:p w14:paraId="31B5BBC5" w14:textId="66F8A01F" w:rsidR="002D0D15" w:rsidRDefault="002D0D15" w:rsidP="002D0D15">
      <w:pPr>
        <w:jc w:val="center"/>
        <w:rPr>
          <w:b/>
          <w:color w:val="FF0000"/>
          <w:sz w:val="16"/>
        </w:rPr>
      </w:pPr>
    </w:p>
    <w:p w14:paraId="5483CD1C" w14:textId="77777777" w:rsidR="00597639" w:rsidRPr="00AE5019" w:rsidRDefault="00597639" w:rsidP="002D0D15">
      <w:pPr>
        <w:jc w:val="center"/>
        <w:rPr>
          <w:b/>
          <w:color w:val="FF0000"/>
          <w:sz w:val="16"/>
        </w:rPr>
      </w:pPr>
    </w:p>
    <w:p w14:paraId="5F609C63" w14:textId="77777777" w:rsidR="00597639" w:rsidRDefault="00597639" w:rsidP="00597639">
      <w:pPr>
        <w:jc w:val="center"/>
        <w:rPr>
          <w:b/>
          <w:sz w:val="28"/>
        </w:rPr>
      </w:pPr>
      <w:r w:rsidRPr="00597639">
        <w:rPr>
          <w:b/>
          <w:sz w:val="28"/>
          <w:highlight w:val="yellow"/>
        </w:rPr>
        <w:t>BASE DE CONHECIMENTO PARA SIMULADOS: solução lúdica para estudo de questões ENADE</w:t>
      </w:r>
    </w:p>
    <w:p w14:paraId="7B961ABC" w14:textId="77777777" w:rsidR="00341319" w:rsidRDefault="00341319" w:rsidP="00341319">
      <w:pPr>
        <w:jc w:val="center"/>
        <w:rPr>
          <w:b/>
          <w:sz w:val="28"/>
        </w:rPr>
      </w:pPr>
    </w:p>
    <w:p w14:paraId="2CDE411E" w14:textId="77777777" w:rsidR="00597639" w:rsidRDefault="00597639" w:rsidP="00341319">
      <w:pPr>
        <w:jc w:val="center"/>
        <w:rPr>
          <w:b/>
          <w:sz w:val="28"/>
        </w:rPr>
      </w:pPr>
    </w:p>
    <w:p w14:paraId="488C943C" w14:textId="40095D93" w:rsidR="00341319" w:rsidRDefault="00347944" w:rsidP="00341319">
      <w:pPr>
        <w:spacing w:line="240" w:lineRule="auto"/>
        <w:ind w:left="5103"/>
        <w:rPr>
          <w:b/>
          <w:sz w:val="22"/>
        </w:rPr>
      </w:pPr>
      <w:r>
        <w:rPr>
          <w:b/>
          <w:sz w:val="22"/>
        </w:rPr>
        <w:t>Trabalho</w:t>
      </w:r>
      <w:r w:rsidR="00BC5C9C">
        <w:rPr>
          <w:b/>
          <w:sz w:val="22"/>
        </w:rPr>
        <w:t xml:space="preserve"> </w:t>
      </w:r>
      <w:r w:rsidR="00341319">
        <w:rPr>
          <w:b/>
          <w:sz w:val="22"/>
        </w:rPr>
        <w:t xml:space="preserve">apresentado ao Curso </w:t>
      </w:r>
      <w:r w:rsidR="00590E8F">
        <w:rPr>
          <w:b/>
          <w:sz w:val="22"/>
        </w:rPr>
        <w:t xml:space="preserve">Superior de Tecnologia em </w:t>
      </w:r>
      <w:r w:rsidR="008D5A2D">
        <w:rPr>
          <w:b/>
          <w:sz w:val="22"/>
        </w:rPr>
        <w:t>Gestão da Tecnologia da Informação</w:t>
      </w:r>
      <w:r w:rsidR="00590E8F">
        <w:rPr>
          <w:b/>
          <w:sz w:val="22"/>
        </w:rPr>
        <w:t xml:space="preserve"> da Fatec </w:t>
      </w:r>
      <w:r>
        <w:rPr>
          <w:b/>
          <w:sz w:val="22"/>
        </w:rPr>
        <w:t>Franco da Rocha</w:t>
      </w:r>
      <w:r w:rsidR="00590E8F">
        <w:rPr>
          <w:b/>
          <w:sz w:val="22"/>
        </w:rPr>
        <w:t xml:space="preserve">, </w:t>
      </w:r>
      <w:r w:rsidR="00BC5C9C">
        <w:rPr>
          <w:b/>
          <w:sz w:val="22"/>
        </w:rPr>
        <w:t xml:space="preserve">como requisito para </w:t>
      </w:r>
      <w:r w:rsidR="007C53FB">
        <w:rPr>
          <w:b/>
          <w:sz w:val="22"/>
        </w:rPr>
        <w:t xml:space="preserve">atender os </w:t>
      </w:r>
      <w:r w:rsidR="00C53F10">
        <w:rPr>
          <w:b/>
          <w:sz w:val="22"/>
        </w:rPr>
        <w:t>critérios</w:t>
      </w:r>
      <w:r w:rsidR="007C53FB">
        <w:rPr>
          <w:b/>
          <w:sz w:val="22"/>
        </w:rPr>
        <w:t xml:space="preserve"> </w:t>
      </w:r>
      <w:r w:rsidR="007C53FB" w:rsidRPr="00C77BE7">
        <w:rPr>
          <w:b/>
          <w:sz w:val="22"/>
        </w:rPr>
        <w:t xml:space="preserve">da disciplina </w:t>
      </w:r>
      <w:r w:rsidR="008D404D">
        <w:rPr>
          <w:b/>
          <w:sz w:val="22"/>
        </w:rPr>
        <w:t>Projeto Interdisciplinar</w:t>
      </w:r>
      <w:r w:rsidR="00C77BE7">
        <w:rPr>
          <w:b/>
          <w:sz w:val="22"/>
        </w:rPr>
        <w:t xml:space="preserve"> I (</w:t>
      </w:r>
      <w:r w:rsidR="008D5A2D">
        <w:rPr>
          <w:b/>
          <w:sz w:val="22"/>
        </w:rPr>
        <w:t>Modelagem de Processos</w:t>
      </w:r>
      <w:r w:rsidR="00C77BE7">
        <w:rPr>
          <w:b/>
          <w:sz w:val="22"/>
        </w:rPr>
        <w:t>)</w:t>
      </w:r>
      <w:r w:rsidR="00D8778A">
        <w:rPr>
          <w:b/>
          <w:sz w:val="22"/>
        </w:rPr>
        <w:t>.</w:t>
      </w:r>
    </w:p>
    <w:p w14:paraId="5B189418" w14:textId="3B141C32" w:rsidR="00341319" w:rsidRDefault="00341319" w:rsidP="00CA433C">
      <w:pPr>
        <w:spacing w:line="240" w:lineRule="auto"/>
        <w:ind w:left="5103"/>
        <w:rPr>
          <w:b/>
          <w:sz w:val="28"/>
        </w:rPr>
      </w:pPr>
    </w:p>
    <w:p w14:paraId="0D8A8488" w14:textId="77777777" w:rsidR="00290846" w:rsidRDefault="00290846" w:rsidP="00CA433C">
      <w:pPr>
        <w:spacing w:line="240" w:lineRule="auto"/>
        <w:ind w:left="5103"/>
        <w:rPr>
          <w:b/>
          <w:sz w:val="28"/>
        </w:rPr>
      </w:pPr>
    </w:p>
    <w:p w14:paraId="58F63C1A" w14:textId="77777777" w:rsidR="00341319" w:rsidRDefault="00341319" w:rsidP="00341319">
      <w:pPr>
        <w:jc w:val="center"/>
        <w:rPr>
          <w:b/>
          <w:sz w:val="28"/>
        </w:rPr>
      </w:pPr>
    </w:p>
    <w:p w14:paraId="628426B0" w14:textId="0B147EDE" w:rsidR="00C77BE7" w:rsidRPr="00C77BE7" w:rsidRDefault="00C77BE7" w:rsidP="00C77BE7">
      <w:pPr>
        <w:autoSpaceDE w:val="0"/>
        <w:autoSpaceDN w:val="0"/>
        <w:adjustRightInd w:val="0"/>
        <w:spacing w:line="240" w:lineRule="auto"/>
        <w:jc w:val="left"/>
        <w:rPr>
          <w:rFonts w:ascii="Times New Roman" w:hAnsi="Times New Roman"/>
          <w:color w:val="000000"/>
        </w:rPr>
      </w:pPr>
    </w:p>
    <w:p w14:paraId="796C940C" w14:textId="77777777" w:rsidR="00341319" w:rsidRDefault="00341319" w:rsidP="00341319">
      <w:pPr>
        <w:jc w:val="center"/>
        <w:rPr>
          <w:b/>
          <w:sz w:val="28"/>
        </w:rPr>
      </w:pPr>
    </w:p>
    <w:p w14:paraId="5578920F" w14:textId="6AAD5E3D" w:rsidR="007C53FB" w:rsidRDefault="007C53FB" w:rsidP="00341319">
      <w:pPr>
        <w:jc w:val="center"/>
        <w:rPr>
          <w:b/>
          <w:sz w:val="28"/>
        </w:rPr>
      </w:pPr>
    </w:p>
    <w:p w14:paraId="21CC1AB3" w14:textId="7E0A9E41" w:rsidR="008D5A2D" w:rsidRDefault="008D5A2D" w:rsidP="00341319">
      <w:pPr>
        <w:jc w:val="center"/>
        <w:rPr>
          <w:b/>
          <w:sz w:val="28"/>
        </w:rPr>
      </w:pPr>
    </w:p>
    <w:p w14:paraId="518B9646" w14:textId="77777777" w:rsidR="00597639" w:rsidRDefault="00597639" w:rsidP="00341319">
      <w:pPr>
        <w:jc w:val="center"/>
        <w:rPr>
          <w:b/>
          <w:sz w:val="28"/>
        </w:rPr>
      </w:pPr>
    </w:p>
    <w:p w14:paraId="786617D3" w14:textId="77777777" w:rsidR="0029279C" w:rsidRDefault="0029279C" w:rsidP="00341319">
      <w:pPr>
        <w:jc w:val="center"/>
        <w:rPr>
          <w:b/>
          <w:sz w:val="28"/>
        </w:rPr>
      </w:pPr>
    </w:p>
    <w:p w14:paraId="13425441" w14:textId="77777777" w:rsidR="00F53475" w:rsidRDefault="00F53475" w:rsidP="00341319">
      <w:pPr>
        <w:jc w:val="center"/>
        <w:rPr>
          <w:b/>
          <w:sz w:val="28"/>
        </w:rPr>
      </w:pPr>
    </w:p>
    <w:p w14:paraId="4BC967D8" w14:textId="77777777" w:rsidR="00341319" w:rsidRDefault="00111E1E" w:rsidP="00341319">
      <w:pPr>
        <w:jc w:val="center"/>
        <w:rPr>
          <w:b/>
          <w:sz w:val="28"/>
        </w:rPr>
      </w:pPr>
      <w:r w:rsidRPr="007A60D1">
        <w:rPr>
          <w:b/>
          <w:color w:val="FF0000"/>
          <w:sz w:val="16"/>
        </w:rPr>
        <w:t>Deixe</w:t>
      </w:r>
      <w:r>
        <w:rPr>
          <w:b/>
          <w:color w:val="FF0000"/>
          <w:sz w:val="16"/>
        </w:rPr>
        <w:t xml:space="preserve"> a cidade </w:t>
      </w:r>
      <w:r w:rsidR="00347944">
        <w:rPr>
          <w:b/>
          <w:color w:val="FF0000"/>
          <w:sz w:val="16"/>
        </w:rPr>
        <w:t>Franco da Rocha</w:t>
      </w:r>
      <w:r>
        <w:rPr>
          <w:b/>
          <w:color w:val="FF0000"/>
          <w:sz w:val="16"/>
        </w:rPr>
        <w:t xml:space="preserve"> a seguir</w:t>
      </w:r>
      <w:r w:rsidRPr="007A60D1">
        <w:rPr>
          <w:b/>
          <w:color w:val="FF0000"/>
          <w:sz w:val="16"/>
        </w:rPr>
        <w:t xml:space="preserve"> na penúltima linha da página</w:t>
      </w:r>
    </w:p>
    <w:p w14:paraId="08A19BD2" w14:textId="77777777" w:rsidR="00341319" w:rsidRDefault="00FB3159" w:rsidP="008D5A2D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FRANCO DA ROCHA</w:t>
      </w:r>
    </w:p>
    <w:p w14:paraId="3AE36C4E" w14:textId="358D1C54" w:rsidR="007C53FB" w:rsidRPr="007C53FB" w:rsidRDefault="001E7B9A" w:rsidP="008D5A2D">
      <w:pPr>
        <w:spacing w:line="240" w:lineRule="auto"/>
        <w:jc w:val="center"/>
        <w:rPr>
          <w:b/>
          <w:sz w:val="28"/>
        </w:rPr>
      </w:pPr>
      <w:r>
        <w:rPr>
          <w:b/>
          <w:sz w:val="28"/>
        </w:rPr>
        <w:t>20</w:t>
      </w:r>
      <w:r w:rsidR="00290846">
        <w:rPr>
          <w:b/>
          <w:sz w:val="28"/>
        </w:rPr>
        <w:t>2</w:t>
      </w:r>
      <w:r w:rsidR="008D404D">
        <w:rPr>
          <w:b/>
          <w:sz w:val="28"/>
        </w:rPr>
        <w:t>3</w:t>
      </w:r>
    </w:p>
    <w:p w14:paraId="27949BAB" w14:textId="45C75135" w:rsidR="00F53475" w:rsidRDefault="00B0241D" w:rsidP="00F53475">
      <w:pPr>
        <w:pStyle w:val="Abstract"/>
        <w:spacing w:after="0"/>
        <w:ind w:left="0" w:right="357"/>
        <w:rPr>
          <w:rFonts w:ascii="Arial" w:hAnsi="Arial" w:cs="Arial"/>
          <w:color w:val="FF0000"/>
          <w:sz w:val="22"/>
          <w:szCs w:val="22"/>
          <w:lang w:val="pt-BR"/>
        </w:rPr>
      </w:pPr>
      <w:r w:rsidRPr="00131DAA">
        <w:rPr>
          <w:rFonts w:ascii="Arial" w:hAnsi="Arial" w:cs="Arial"/>
          <w:b/>
          <w:sz w:val="22"/>
          <w:szCs w:val="22"/>
          <w:lang w:val="pt-BR"/>
        </w:rPr>
        <w:lastRenderedPageBreak/>
        <w:t>RESUMO</w:t>
      </w:r>
      <w:r w:rsidR="00131DAA" w:rsidRPr="00131DAA">
        <w:rPr>
          <w:rFonts w:ascii="Arial" w:hAnsi="Arial" w:cs="Arial"/>
          <w:b/>
          <w:sz w:val="22"/>
          <w:szCs w:val="22"/>
          <w:lang w:val="pt-BR"/>
        </w:rPr>
        <w:t xml:space="preserve"> </w:t>
      </w:r>
      <w:r w:rsidR="00F53475" w:rsidRPr="008D5A2D">
        <w:rPr>
          <w:rStyle w:val="normaltextrun"/>
          <w:rFonts w:ascii="Arial" w:hAnsi="Arial" w:cs="Arial"/>
          <w:b/>
          <w:bCs/>
          <w:sz w:val="22"/>
          <w:szCs w:val="22"/>
          <w:lang w:val="pt-BR"/>
        </w:rPr>
        <w:t>–</w:t>
      </w:r>
      <w:r w:rsidR="00131DAA" w:rsidRPr="00131DAA">
        <w:rPr>
          <w:rFonts w:ascii="Arial" w:hAnsi="Arial" w:cs="Arial"/>
          <w:sz w:val="22"/>
          <w:szCs w:val="22"/>
          <w:lang w:val="pt-BR"/>
        </w:rPr>
        <w:t xml:space="preserve"> </w:t>
      </w:r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Este texto descreve os estilos de formatação que devem ser utilizados na preparação dos trabalhos submetidos para a disciplina </w:t>
      </w:r>
      <w:proofErr w:type="spellStart"/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>xxxxxxxxx</w:t>
      </w:r>
      <w:proofErr w:type="spellEnd"/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. A sugestão da comissão técnica é que o autor faça uma cópia deste arquivo, mude o nome de acordo com o sugerido pela comissão e aproveite a formatação existente. Antes do envio da versão final, o arquivo deverá ser convertido para o formato PDF, verificando se o texto segue estas normas. </w:t>
      </w:r>
      <w:r w:rsidR="00290846" w:rsidRPr="006E7CD1">
        <w:rPr>
          <w:rFonts w:ascii="Arial" w:hAnsi="Arial" w:cs="Arial"/>
          <w:color w:val="FF0000"/>
          <w:sz w:val="22"/>
          <w:szCs w:val="22"/>
          <w:highlight w:val="yellow"/>
          <w:lang w:val="pt-BR"/>
        </w:rPr>
        <w:t>O resumo deverá ter entre 100 e 500 palavras</w:t>
      </w:r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. Ainda no resumo deve ser apresentada uma </w:t>
      </w:r>
      <w:r w:rsidR="00290846" w:rsidRPr="006E7CD1">
        <w:rPr>
          <w:rFonts w:ascii="Arial" w:hAnsi="Arial" w:cs="Arial"/>
          <w:color w:val="FF0000"/>
          <w:sz w:val="22"/>
          <w:szCs w:val="22"/>
          <w:highlight w:val="yellow"/>
          <w:lang w:val="pt-BR"/>
        </w:rPr>
        <w:t>breve introdução com objetivos e justificativa; a metodologia adotada, bem como resultados esperados e considerações finais</w:t>
      </w:r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. </w:t>
      </w:r>
      <w:r>
        <w:rPr>
          <w:rFonts w:ascii="Arial" w:hAnsi="Arial" w:cs="Arial"/>
          <w:color w:val="FF0000"/>
          <w:sz w:val="22"/>
          <w:szCs w:val="22"/>
          <w:lang w:val="pt-BR"/>
        </w:rPr>
        <w:t xml:space="preserve">Vale ressaltar que o RESUMO deve ser escrito em parágrafo único conforme recomendações de metodologia. </w:t>
      </w:r>
      <w:bookmarkStart w:id="0" w:name="_Hlk143219788"/>
      <w:bookmarkStart w:id="1" w:name="_Hlk143207384"/>
      <w:r w:rsidR="00126233" w:rsidRPr="008E3359">
        <w:rPr>
          <w:rFonts w:ascii="Arial" w:hAnsi="Arial" w:cs="Arial"/>
          <w:color w:val="1F497D" w:themeColor="text2"/>
          <w:sz w:val="22"/>
          <w:szCs w:val="22"/>
          <w:lang w:val="pt-BR"/>
        </w:rPr>
        <w:t>Deve ser redigido de forma impessoal</w:t>
      </w:r>
      <w:r w:rsidR="00126233">
        <w:rPr>
          <w:rFonts w:ascii="Arial" w:hAnsi="Arial" w:cs="Arial"/>
          <w:color w:val="1F497D" w:themeColor="text2"/>
          <w:sz w:val="22"/>
          <w:szCs w:val="22"/>
          <w:lang w:val="pt-BR"/>
        </w:rPr>
        <w:t xml:space="preserve"> e com verbos no presente/passado (nunca no futuro) pois se refere aos próprios resultados.</w:t>
      </w:r>
      <w:bookmarkEnd w:id="0"/>
      <w:r w:rsidR="00126233">
        <w:rPr>
          <w:rFonts w:ascii="Arial" w:hAnsi="Arial" w:cs="Arial"/>
          <w:color w:val="1F497D" w:themeColor="text2"/>
          <w:sz w:val="22"/>
          <w:szCs w:val="22"/>
          <w:lang w:val="pt-BR"/>
        </w:rPr>
        <w:t xml:space="preserve"> </w:t>
      </w:r>
      <w:bookmarkEnd w:id="1"/>
      <w:r w:rsidR="00290846" w:rsidRPr="00C45B82">
        <w:rPr>
          <w:rFonts w:ascii="Arial" w:hAnsi="Arial" w:cs="Arial"/>
          <w:color w:val="FF0000"/>
          <w:sz w:val="22"/>
          <w:szCs w:val="22"/>
          <w:lang w:val="pt-BR"/>
        </w:rPr>
        <w:t>Caso a formatação do trabalho final não atenda estas recomendações, o trabalho poderá ser rejeitado e/ou perder pontos.</w:t>
      </w:r>
    </w:p>
    <w:p w14:paraId="1BA62968" w14:textId="77777777" w:rsidR="00F53475" w:rsidRPr="00816EBF" w:rsidRDefault="00F53475" w:rsidP="00F53475">
      <w:pPr>
        <w:pStyle w:val="Abstract"/>
        <w:spacing w:after="0"/>
        <w:ind w:left="0" w:right="357"/>
        <w:rPr>
          <w:rFonts w:ascii="Arial" w:hAnsi="Arial" w:cs="Arial"/>
          <w:color w:val="FF0000"/>
          <w:szCs w:val="16"/>
          <w:lang w:val="pt-BR"/>
        </w:rPr>
      </w:pPr>
    </w:p>
    <w:p w14:paraId="3A4599BB" w14:textId="7CCDD729" w:rsidR="00290846" w:rsidRDefault="00290846" w:rsidP="00F53475">
      <w:pPr>
        <w:pStyle w:val="Abstract"/>
        <w:spacing w:after="0"/>
        <w:ind w:left="0" w:right="357"/>
        <w:rPr>
          <w:rFonts w:ascii="Arial" w:hAnsi="Arial" w:cs="Arial"/>
          <w:color w:val="FF0000"/>
          <w:sz w:val="22"/>
          <w:szCs w:val="22"/>
          <w:lang w:val="pt-BR"/>
        </w:rPr>
      </w:pPr>
      <w:r w:rsidRPr="00131DAA">
        <w:rPr>
          <w:rFonts w:ascii="Arial" w:hAnsi="Arial" w:cs="Arial"/>
          <w:b/>
          <w:sz w:val="22"/>
          <w:szCs w:val="22"/>
          <w:lang w:val="pt-BR"/>
        </w:rPr>
        <w:t>Palavras-chave</w:t>
      </w:r>
      <w:r>
        <w:rPr>
          <w:rFonts w:ascii="Arial" w:hAnsi="Arial" w:cs="Arial"/>
          <w:b/>
          <w:sz w:val="22"/>
          <w:szCs w:val="22"/>
          <w:lang w:val="pt-BR"/>
        </w:rPr>
        <w:t xml:space="preserve"> -</w:t>
      </w:r>
      <w:r w:rsidRPr="00131DAA">
        <w:rPr>
          <w:rFonts w:ascii="Arial" w:hAnsi="Arial" w:cs="Arial"/>
          <w:sz w:val="22"/>
          <w:szCs w:val="22"/>
          <w:lang w:val="pt-BR"/>
        </w:rPr>
        <w:t xml:space="preserve"> </w:t>
      </w:r>
      <w:r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Lista de palavras-chave, separadas por ponto. Máximo de </w:t>
      </w:r>
      <w:r w:rsidR="00D02182">
        <w:rPr>
          <w:rFonts w:ascii="Arial" w:hAnsi="Arial" w:cs="Arial"/>
          <w:color w:val="FF0000"/>
          <w:sz w:val="22"/>
          <w:szCs w:val="22"/>
          <w:lang w:val="pt-BR"/>
        </w:rPr>
        <w:t>cinco</w:t>
      </w:r>
      <w:r w:rsidRPr="00C45B82">
        <w:rPr>
          <w:rFonts w:ascii="Arial" w:hAnsi="Arial" w:cs="Arial"/>
          <w:color w:val="FF0000"/>
          <w:sz w:val="22"/>
          <w:szCs w:val="22"/>
          <w:lang w:val="pt-BR"/>
        </w:rPr>
        <w:t xml:space="preserve"> palavras-chave, sendo que tais palavras devem corresponder ao tema.</w:t>
      </w:r>
    </w:p>
    <w:p w14:paraId="5E1BAB20" w14:textId="77777777" w:rsidR="00F53475" w:rsidRPr="00F53475" w:rsidRDefault="00F53475" w:rsidP="00F53475">
      <w:pPr>
        <w:pStyle w:val="Keywords"/>
        <w:rPr>
          <w:lang w:val="pt-BR"/>
        </w:rPr>
      </w:pPr>
    </w:p>
    <w:p w14:paraId="4D0456C1" w14:textId="69BEC966" w:rsidR="00F53475" w:rsidRDefault="00B0241D" w:rsidP="00F53475">
      <w:pPr>
        <w:pStyle w:val="paragraph"/>
        <w:spacing w:before="0" w:beforeAutospacing="0" w:after="0" w:afterAutospacing="0"/>
        <w:ind w:right="357"/>
        <w:jc w:val="both"/>
        <w:textAlignment w:val="baseline"/>
        <w:rPr>
          <w:rFonts w:ascii="Arial" w:hAnsi="Arial" w:cs="Arial"/>
          <w:color w:val="FF0000"/>
          <w:sz w:val="22"/>
          <w:szCs w:val="22"/>
        </w:rPr>
      </w:pPr>
      <w:r w:rsidRPr="006E7CD1">
        <w:rPr>
          <w:rFonts w:ascii="Arial" w:hAnsi="Arial" w:cs="Arial"/>
          <w:b/>
          <w:sz w:val="22"/>
          <w:szCs w:val="22"/>
          <w:lang w:eastAsia="zh-CN"/>
        </w:rPr>
        <w:t>ABSTRACT</w:t>
      </w:r>
      <w:r w:rsidR="00290846">
        <w:rPr>
          <w:rStyle w:val="normaltextrun"/>
          <w:rFonts w:ascii="Arial" w:hAnsi="Arial" w:cs="Arial"/>
          <w:b/>
          <w:bCs/>
          <w:sz w:val="22"/>
          <w:szCs w:val="22"/>
        </w:rPr>
        <w:t> – </w:t>
      </w:r>
      <w:r w:rsidR="00F53475" w:rsidRPr="00C45B82">
        <w:rPr>
          <w:rStyle w:val="normaltextrun"/>
          <w:rFonts w:ascii="Arial" w:hAnsi="Arial" w:cs="Arial"/>
          <w:color w:val="FF0000"/>
          <w:sz w:val="22"/>
          <w:szCs w:val="22"/>
        </w:rPr>
        <w:t xml:space="preserve">versão do </w:t>
      </w:r>
      <w:r w:rsidR="00F53475" w:rsidRPr="00E93376">
        <w:rPr>
          <w:rStyle w:val="normaltextrun"/>
          <w:rFonts w:ascii="Arial" w:hAnsi="Arial" w:cs="Arial"/>
          <w:color w:val="FF0000"/>
          <w:sz w:val="22"/>
          <w:szCs w:val="22"/>
          <w:highlight w:val="yellow"/>
        </w:rPr>
        <w:t>RESUMO em inglês</w:t>
      </w:r>
      <w:r w:rsidR="00F53475" w:rsidRPr="00C45B82">
        <w:rPr>
          <w:rStyle w:val="normaltextrun"/>
          <w:rFonts w:ascii="Arial" w:hAnsi="Arial" w:cs="Arial"/>
          <w:color w:val="FF0000"/>
          <w:sz w:val="22"/>
          <w:szCs w:val="22"/>
        </w:rPr>
        <w:t>.</w:t>
      </w:r>
      <w:r w:rsidR="00F53475" w:rsidRPr="00C45B82">
        <w:rPr>
          <w:rStyle w:val="eop"/>
          <w:rFonts w:ascii="Arial" w:hAnsi="Arial" w:cs="Arial"/>
          <w:color w:val="FF0000"/>
          <w:sz w:val="22"/>
          <w:szCs w:val="22"/>
        </w:rPr>
        <w:t> </w:t>
      </w:r>
      <w:r w:rsidRPr="00C45B82">
        <w:rPr>
          <w:rFonts w:ascii="Arial" w:hAnsi="Arial" w:cs="Arial"/>
          <w:color w:val="FF0000"/>
          <w:sz w:val="22"/>
          <w:szCs w:val="22"/>
        </w:rPr>
        <w:t xml:space="preserve">Este texto descreve os estilos de formatação que devem ser utilizados na preparação dos trabalhos submetidos para a disciplina </w:t>
      </w:r>
      <w:proofErr w:type="spellStart"/>
      <w:r w:rsidRPr="00C45B82">
        <w:rPr>
          <w:rFonts w:ascii="Arial" w:hAnsi="Arial" w:cs="Arial"/>
          <w:color w:val="FF0000"/>
          <w:sz w:val="22"/>
          <w:szCs w:val="22"/>
        </w:rPr>
        <w:t>xxxxxxxxx</w:t>
      </w:r>
      <w:proofErr w:type="spellEnd"/>
      <w:r w:rsidRPr="00C45B82">
        <w:rPr>
          <w:rFonts w:ascii="Arial" w:hAnsi="Arial" w:cs="Arial"/>
          <w:color w:val="FF0000"/>
          <w:sz w:val="22"/>
          <w:szCs w:val="22"/>
        </w:rPr>
        <w:t xml:space="preserve">. A sugestão da comissão técnica é que o autor faça uma cópia deste arquivo, mude o nome de acordo com o sugerido pela comissão e aproveite a formatação existente. Antes do envio da versão final, o arquivo deverá ser convertido para o formato PDF, verificando se o texto segue estas normas. </w:t>
      </w:r>
      <w:r w:rsidRPr="006E7CD1">
        <w:rPr>
          <w:rFonts w:ascii="Arial" w:hAnsi="Arial" w:cs="Arial"/>
          <w:color w:val="FF0000"/>
          <w:sz w:val="22"/>
          <w:szCs w:val="22"/>
          <w:highlight w:val="yellow"/>
        </w:rPr>
        <w:t>O resumo deverá ter entre 100 e 500 palavras</w:t>
      </w:r>
      <w:r w:rsidRPr="00C45B82">
        <w:rPr>
          <w:rFonts w:ascii="Arial" w:hAnsi="Arial" w:cs="Arial"/>
          <w:color w:val="FF0000"/>
          <w:sz w:val="22"/>
          <w:szCs w:val="22"/>
        </w:rPr>
        <w:t xml:space="preserve">. Ainda no resumo deve ser apresentada uma </w:t>
      </w:r>
      <w:r w:rsidRPr="006E7CD1">
        <w:rPr>
          <w:rFonts w:ascii="Arial" w:hAnsi="Arial" w:cs="Arial"/>
          <w:color w:val="FF0000"/>
          <w:sz w:val="22"/>
          <w:szCs w:val="22"/>
          <w:highlight w:val="yellow"/>
        </w:rPr>
        <w:t>breve introdução com objetivos e justificativa; a metodologia adotada, bem como resultados esperados e considerações finais</w:t>
      </w:r>
      <w:r w:rsidRPr="00C45B82">
        <w:rPr>
          <w:rFonts w:ascii="Arial" w:hAnsi="Arial" w:cs="Arial"/>
          <w:color w:val="FF0000"/>
          <w:sz w:val="22"/>
          <w:szCs w:val="22"/>
        </w:rPr>
        <w:t xml:space="preserve">. </w:t>
      </w:r>
      <w:r>
        <w:rPr>
          <w:rFonts w:ascii="Arial" w:hAnsi="Arial" w:cs="Arial"/>
          <w:color w:val="FF0000"/>
          <w:sz w:val="22"/>
          <w:szCs w:val="22"/>
        </w:rPr>
        <w:t xml:space="preserve">Vale ressaltar que o RESUMO deve ser escrito em parágrafo único conforme recomendações de metodologia. </w:t>
      </w:r>
      <w:r w:rsidRPr="00C45B82">
        <w:rPr>
          <w:rFonts w:ascii="Arial" w:hAnsi="Arial" w:cs="Arial"/>
          <w:color w:val="FF0000"/>
          <w:sz w:val="22"/>
          <w:szCs w:val="22"/>
        </w:rPr>
        <w:t>Caso a formatação do trabalho final não atenda estas recomendações, o trabalho poderá ser rejeitado e/ou perder pontos.</w:t>
      </w:r>
    </w:p>
    <w:p w14:paraId="3A8113C3" w14:textId="77777777" w:rsidR="00F53475" w:rsidRPr="00816EBF" w:rsidRDefault="00F53475" w:rsidP="00F53475">
      <w:pPr>
        <w:pStyle w:val="paragraph"/>
        <w:spacing w:before="0" w:beforeAutospacing="0" w:after="0" w:afterAutospacing="0"/>
        <w:ind w:right="357"/>
        <w:jc w:val="both"/>
        <w:textAlignment w:val="baseline"/>
        <w:rPr>
          <w:rFonts w:ascii="Arial" w:hAnsi="Arial" w:cs="Arial"/>
          <w:color w:val="FF0000"/>
          <w:sz w:val="16"/>
          <w:szCs w:val="16"/>
        </w:rPr>
      </w:pPr>
    </w:p>
    <w:p w14:paraId="04DFFE07" w14:textId="77777777" w:rsidR="00F53475" w:rsidRDefault="00F53475" w:rsidP="00F53475">
      <w:pPr>
        <w:pStyle w:val="paragraph"/>
        <w:spacing w:before="0" w:beforeAutospacing="0" w:after="240" w:afterAutospacing="0"/>
        <w:ind w:right="360"/>
        <w:jc w:val="both"/>
        <w:textAlignment w:val="baseline"/>
        <w:rPr>
          <w:rStyle w:val="eop"/>
          <w:rFonts w:ascii="Arial" w:hAnsi="Arial" w:cs="Arial"/>
          <w:color w:val="FF0000"/>
          <w:sz w:val="22"/>
          <w:szCs w:val="22"/>
        </w:rPr>
      </w:pPr>
      <w:proofErr w:type="spellStart"/>
      <w:r w:rsidRPr="003727CA">
        <w:rPr>
          <w:rFonts w:ascii="Arial" w:hAnsi="Arial" w:cs="Arial"/>
          <w:b/>
          <w:sz w:val="22"/>
          <w:szCs w:val="22"/>
          <w:lang w:eastAsia="zh-CN"/>
        </w:rPr>
        <w:t>Key</w:t>
      </w:r>
      <w:r w:rsidRPr="003727CA">
        <w:rPr>
          <w:lang w:eastAsia="zh-CN"/>
        </w:rPr>
        <w:t>-</w:t>
      </w:r>
      <w:r w:rsidRPr="003727CA">
        <w:rPr>
          <w:rFonts w:ascii="Arial" w:hAnsi="Arial" w:cs="Arial"/>
          <w:b/>
          <w:sz w:val="22"/>
          <w:szCs w:val="22"/>
          <w:lang w:eastAsia="zh-CN"/>
        </w:rPr>
        <w:t>words</w:t>
      </w:r>
      <w:proofErr w:type="spellEnd"/>
      <w:r w:rsidRPr="003727CA">
        <w:rPr>
          <w:lang w:eastAsia="zh-CN"/>
        </w:rPr>
        <w:t>:</w:t>
      </w:r>
      <w:r>
        <w:rPr>
          <w:rStyle w:val="normaltextrun"/>
          <w:rFonts w:ascii="Arial" w:hAnsi="Arial" w:cs="Arial"/>
          <w:b/>
          <w:bCs/>
          <w:sz w:val="22"/>
          <w:szCs w:val="22"/>
        </w:rPr>
        <w:t> </w:t>
      </w:r>
      <w:r w:rsidRPr="00C45B82">
        <w:rPr>
          <w:rStyle w:val="normaltextrun"/>
          <w:rFonts w:ascii="Arial" w:hAnsi="Arial" w:cs="Arial"/>
          <w:color w:val="FF0000"/>
          <w:sz w:val="22"/>
          <w:szCs w:val="22"/>
        </w:rPr>
        <w:t xml:space="preserve">Lista de palavras-chave, separadas por ponto. Máximo de </w:t>
      </w:r>
      <w:r>
        <w:rPr>
          <w:rStyle w:val="normaltextrun"/>
          <w:rFonts w:ascii="Arial" w:hAnsi="Arial" w:cs="Arial"/>
          <w:color w:val="FF0000"/>
          <w:sz w:val="22"/>
          <w:szCs w:val="22"/>
        </w:rPr>
        <w:t>cinco</w:t>
      </w:r>
      <w:r w:rsidRPr="00C45B82">
        <w:rPr>
          <w:rStyle w:val="normaltextrun"/>
          <w:rFonts w:ascii="Arial" w:hAnsi="Arial" w:cs="Arial"/>
          <w:color w:val="FF0000"/>
          <w:sz w:val="22"/>
          <w:szCs w:val="22"/>
        </w:rPr>
        <w:t xml:space="preserve"> palavras-chave, sendo que tais palavras devem corresponder ao tema. MESMAS PALAVRAS CHAVE em INGLÊS.</w:t>
      </w:r>
      <w:r w:rsidRPr="00C45B82">
        <w:rPr>
          <w:rStyle w:val="eop"/>
          <w:rFonts w:ascii="Arial" w:hAnsi="Arial" w:cs="Arial"/>
          <w:color w:val="FF0000"/>
          <w:sz w:val="22"/>
          <w:szCs w:val="22"/>
        </w:rPr>
        <w:t> </w:t>
      </w:r>
    </w:p>
    <w:p w14:paraId="1B275B86" w14:textId="20211262" w:rsidR="00290846" w:rsidRDefault="00290846" w:rsidP="006E7CD1">
      <w:pPr>
        <w:pStyle w:val="paragraph"/>
        <w:spacing w:before="0" w:beforeAutospacing="0" w:after="240" w:afterAutospacing="0"/>
        <w:ind w:left="360" w:right="360"/>
        <w:jc w:val="both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74CF5E7E" w14:textId="1C0E052F" w:rsidR="00131DAA" w:rsidRPr="003663CF" w:rsidRDefault="00131DAA" w:rsidP="00290846">
      <w:pPr>
        <w:pStyle w:val="Abstract"/>
        <w:rPr>
          <w:b/>
          <w:lang w:val="pt-BR"/>
        </w:rPr>
      </w:pPr>
      <w:r w:rsidRPr="003663CF">
        <w:rPr>
          <w:b/>
          <w:lang w:val="pt-BR"/>
        </w:rPr>
        <w:br w:type="page"/>
      </w:r>
    </w:p>
    <w:p w14:paraId="0BC12396" w14:textId="523FE917" w:rsidR="00F53475" w:rsidRDefault="00F53475" w:rsidP="00F53475">
      <w:pPr>
        <w:jc w:val="center"/>
        <w:rPr>
          <w:b/>
        </w:rPr>
      </w:pPr>
      <w:r w:rsidRPr="00E93376">
        <w:rPr>
          <w:b/>
        </w:rPr>
        <w:lastRenderedPageBreak/>
        <w:t>ÍNDICE DE FIGURAS</w:t>
      </w:r>
    </w:p>
    <w:p w14:paraId="654DD124" w14:textId="0FCF24E3" w:rsidR="00B55323" w:rsidRDefault="0046662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147748311" w:history="1">
        <w:r w:rsidR="00B55323" w:rsidRPr="00802C6E">
          <w:rPr>
            <w:rStyle w:val="Hyperlink"/>
            <w:noProof/>
          </w:rPr>
          <w:t>Figura 1 – Canvas – Base de Dados ENADE para simulados na Fatec Franco da Rocha</w:t>
        </w:r>
        <w:r w:rsidR="00B55323">
          <w:rPr>
            <w:noProof/>
            <w:webHidden/>
          </w:rPr>
          <w:tab/>
        </w:r>
        <w:r w:rsidR="00B55323">
          <w:rPr>
            <w:noProof/>
            <w:webHidden/>
          </w:rPr>
          <w:fldChar w:fldCharType="begin"/>
        </w:r>
        <w:r w:rsidR="00B55323">
          <w:rPr>
            <w:noProof/>
            <w:webHidden/>
          </w:rPr>
          <w:instrText xml:space="preserve"> PAGEREF _Toc147748311 \h </w:instrText>
        </w:r>
        <w:r w:rsidR="00B55323">
          <w:rPr>
            <w:noProof/>
            <w:webHidden/>
          </w:rPr>
        </w:r>
        <w:r w:rsidR="00B55323">
          <w:rPr>
            <w:noProof/>
            <w:webHidden/>
          </w:rPr>
          <w:fldChar w:fldCharType="separate"/>
        </w:r>
        <w:r w:rsidR="00B55323">
          <w:rPr>
            <w:noProof/>
            <w:webHidden/>
          </w:rPr>
          <w:t>14</w:t>
        </w:r>
        <w:r w:rsidR="00B55323">
          <w:rPr>
            <w:noProof/>
            <w:webHidden/>
          </w:rPr>
          <w:fldChar w:fldCharType="end"/>
        </w:r>
      </w:hyperlink>
    </w:p>
    <w:p w14:paraId="755D4A8F" w14:textId="6DB509BB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2" w:history="1">
        <w:r w:rsidRPr="00802C6E">
          <w:rPr>
            <w:rStyle w:val="Hyperlink"/>
            <w:noProof/>
          </w:rPr>
          <w:t>Figura 2 – Mapa de Processos – Jogo/Plataforma para simulados ENADE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025327" w14:textId="50371B6C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3" w:history="1">
        <w:r w:rsidRPr="00802C6E">
          <w:rPr>
            <w:rStyle w:val="Hyperlink"/>
            <w:noProof/>
          </w:rPr>
          <w:t>Figura 3 – Definição de Personas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F3CB4BE" w14:textId="00571327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4" w:history="1">
        <w:r w:rsidRPr="00802C6E">
          <w:rPr>
            <w:rStyle w:val="Hyperlink"/>
            <w:noProof/>
          </w:rPr>
          <w:t>Figura 4 – Mapa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6EEB1FD" w14:textId="1C5C347C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5" w:history="1">
        <w:r w:rsidRPr="00802C6E">
          <w:rPr>
            <w:rStyle w:val="Hyperlink"/>
            <w:noProof/>
          </w:rPr>
          <w:t>Figura 5 – Grupo criado no WhatsApp para comunicação do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E2F365C" w14:textId="3B097966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6" w:history="1">
        <w:r w:rsidRPr="00802C6E">
          <w:rPr>
            <w:rStyle w:val="Hyperlink"/>
            <w:noProof/>
          </w:rPr>
          <w:t>Figura 6 – Reunião do grupo com chamada via TEAMS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456681" w14:textId="121E7243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7" w:history="1">
        <w:r w:rsidRPr="00802C6E">
          <w:rPr>
            <w:rStyle w:val="Hyperlink"/>
            <w:noProof/>
          </w:rPr>
          <w:t>Figura 7 – RACI – Matriz de Responsabilidades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57A18BD" w14:textId="05555F55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8" w:history="1">
        <w:r w:rsidRPr="00802C6E">
          <w:rPr>
            <w:rStyle w:val="Hyperlink"/>
            <w:noProof/>
          </w:rPr>
          <w:t>Figura 8 – TRELLO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13D525" w14:textId="0052C512" w:rsidR="00B55323" w:rsidRDefault="00B55323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7748319" w:history="1">
        <w:r w:rsidRPr="00802C6E">
          <w:rPr>
            <w:rStyle w:val="Hyperlink"/>
            <w:noProof/>
          </w:rPr>
          <w:t>Figura 9 - Tela de Login e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_Toc147748319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D81D703" w14:textId="7BE48EAE" w:rsidR="00F53475" w:rsidRDefault="0046662B" w:rsidP="00F53475">
      <w:pPr>
        <w:jc w:val="center"/>
        <w:rPr>
          <w:b/>
        </w:rPr>
      </w:pPr>
      <w:r>
        <w:rPr>
          <w:b/>
        </w:rPr>
        <w:fldChar w:fldCharType="end"/>
      </w:r>
    </w:p>
    <w:p w14:paraId="3C9969DF" w14:textId="240ABEEF" w:rsidR="00F53475" w:rsidRPr="00816EBF" w:rsidRDefault="00816EBF">
      <w:pPr>
        <w:spacing w:line="240" w:lineRule="auto"/>
        <w:jc w:val="left"/>
        <w:rPr>
          <w:bCs/>
        </w:rPr>
      </w:pPr>
      <w:r w:rsidRPr="00816EBF">
        <w:rPr>
          <w:bCs/>
          <w:color w:val="FF0000"/>
        </w:rPr>
        <w:t>GERAR LISTA DE FIGURAS AUTOMATICAMENTE....</w:t>
      </w:r>
      <w:r w:rsidR="00F53475" w:rsidRPr="00816EBF">
        <w:rPr>
          <w:bCs/>
        </w:rPr>
        <w:br w:type="page"/>
      </w:r>
    </w:p>
    <w:p w14:paraId="52690115" w14:textId="0D8EDBF8" w:rsidR="00926F43" w:rsidRDefault="00926F43" w:rsidP="00926F43">
      <w:pPr>
        <w:jc w:val="center"/>
        <w:rPr>
          <w:b/>
        </w:rPr>
      </w:pPr>
      <w:r>
        <w:rPr>
          <w:b/>
        </w:rPr>
        <w:lastRenderedPageBreak/>
        <w:t>SUMÁRIO</w:t>
      </w:r>
    </w:p>
    <w:sdt>
      <w:sdtPr>
        <w:id w:val="-3828729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ED92F" w14:textId="4BCE7B96" w:rsidR="00AC2CB2" w:rsidRPr="0029279C" w:rsidRDefault="00AC2CB2" w:rsidP="00863D36">
          <w:pPr>
            <w:rPr>
              <w:sz w:val="2"/>
              <w:szCs w:val="2"/>
            </w:rPr>
          </w:pPr>
        </w:p>
        <w:p w14:paraId="4592293F" w14:textId="7ACB85EB" w:rsidR="00B55323" w:rsidRDefault="00AC2CB2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748320" w:history="1">
            <w:r w:rsidR="00B55323" w:rsidRPr="00A94DF0">
              <w:rPr>
                <w:rStyle w:val="Hyperlink"/>
                <w:noProof/>
              </w:rPr>
              <w:t>1</w:t>
            </w:r>
            <w:r w:rsidR="00B55323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B55323" w:rsidRPr="00A94DF0">
              <w:rPr>
                <w:rStyle w:val="Hyperlink"/>
                <w:noProof/>
              </w:rPr>
              <w:t>INTRODUÇÃO</w:t>
            </w:r>
            <w:r w:rsidR="00B55323">
              <w:rPr>
                <w:noProof/>
                <w:webHidden/>
              </w:rPr>
              <w:tab/>
            </w:r>
            <w:r w:rsidR="00B55323">
              <w:rPr>
                <w:noProof/>
                <w:webHidden/>
              </w:rPr>
              <w:fldChar w:fldCharType="begin"/>
            </w:r>
            <w:r w:rsidR="00B55323">
              <w:rPr>
                <w:noProof/>
                <w:webHidden/>
              </w:rPr>
              <w:instrText xml:space="preserve"> PAGEREF _Toc147748320 \h </w:instrText>
            </w:r>
            <w:r w:rsidR="00B55323">
              <w:rPr>
                <w:noProof/>
                <w:webHidden/>
              </w:rPr>
            </w:r>
            <w:r w:rsidR="00B55323">
              <w:rPr>
                <w:noProof/>
                <w:webHidden/>
              </w:rPr>
              <w:fldChar w:fldCharType="separate"/>
            </w:r>
            <w:r w:rsidR="00B55323">
              <w:rPr>
                <w:noProof/>
                <w:webHidden/>
              </w:rPr>
              <w:t>7</w:t>
            </w:r>
            <w:r w:rsidR="00B55323">
              <w:rPr>
                <w:noProof/>
                <w:webHidden/>
              </w:rPr>
              <w:fldChar w:fldCharType="end"/>
            </w:r>
          </w:hyperlink>
        </w:p>
        <w:p w14:paraId="13452ADC" w14:textId="5608A20F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1" w:history="1">
            <w:r w:rsidRPr="00A94DF0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9ECA6" w14:textId="71858445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2" w:history="1">
            <w:r w:rsidRPr="00A94DF0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7505" w14:textId="1F4BEB5A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3" w:history="1">
            <w:r w:rsidRPr="00A94DF0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Metodologia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E1D0D" w14:textId="10033395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4" w:history="1">
            <w:r w:rsidRPr="00A94DF0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Organização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D6C91" w14:textId="489F9C4E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5" w:history="1">
            <w:r w:rsidRPr="00A94DF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REVISÃO DA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ABF6E" w14:textId="537D45D7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6" w:history="1">
            <w:r w:rsidRPr="00A94DF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Processos – porque são importantes na 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C71D" w14:textId="3F25CAF6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7" w:history="1">
            <w:r w:rsidRPr="00A94DF0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Sobre .... (pesquisar item que trata seu trabalho)... por exemplo: OS (Ordem de Serviço), Sistemas de Estoque, Reciclagem, Logística, Comércio Eletrônico, Educação, etc, etc, 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96972" w14:textId="2C740FD3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8" w:history="1">
            <w:r w:rsidRPr="00A94DF0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A importância do entendimento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EFFF2" w14:textId="24E6E08A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29" w:history="1">
            <w:r w:rsidRPr="00A94DF0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Sobre ODS (Objetivos de Desenvolvimento Sustentável)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DD655" w14:textId="43483D81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30" w:history="1">
            <w:r w:rsidRPr="00A94DF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ESTUDO DE CASO E PROJETO TÉCNICO -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4588A" w14:textId="486DC1A1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31" w:history="1">
            <w:r w:rsidRPr="00A94DF0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Descrição do Negócio da Empresa (CANVAS)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581EC" w14:textId="7B8D62F8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2" w:history="1">
            <w:r w:rsidRPr="00A94DF0">
              <w:rPr>
                <w:rStyle w:val="Hyperlink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Modelagem de Processos de Negócio (Mapa de Processos)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601C5" w14:textId="0C6B4924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3" w:history="1">
            <w:r w:rsidRPr="00A94DF0">
              <w:rPr>
                <w:rStyle w:val="Hyperlink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Definição de 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9D8A" w14:textId="277E9757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4" w:history="1">
            <w:r w:rsidRPr="00A94DF0">
              <w:rPr>
                <w:rStyle w:val="Hyperlink"/>
                <w:noProof/>
              </w:rPr>
              <w:t>3.1.3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E68BB" w14:textId="6063D92C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35" w:history="1">
            <w:r w:rsidRPr="00A94DF0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Ferramentas utilizadas no Projeto (WHATSAPP / TEAMS / RACI / TRELLO / BIZAGI / APP.DIAGRAMS.NET / TUDO O QUE ESTIVER EM VERMELHO APAGAR NA VERSÃO FINAL)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4D794" w14:textId="132768A5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6" w:history="1">
            <w:r w:rsidRPr="00A94DF0">
              <w:rPr>
                <w:rStyle w:val="Hyperlink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WhatsApp (por exemplo)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F162B" w14:textId="4578542E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7" w:history="1">
            <w:r w:rsidRPr="00A94DF0">
              <w:rPr>
                <w:rStyle w:val="Hyperlink"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TEAMS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23B73" w14:textId="667BC604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8" w:history="1">
            <w:r w:rsidRPr="00A94DF0">
              <w:rPr>
                <w:rStyle w:val="Hyperlink"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Matriz RACI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7DB9" w14:textId="2385C1CB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39" w:history="1">
            <w:r w:rsidRPr="00A94DF0">
              <w:rPr>
                <w:rStyle w:val="Hyperlink"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TRELLO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6FEF8" w14:textId="3B550BF1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40" w:history="1">
            <w:r w:rsidRPr="00A94DF0">
              <w:rPr>
                <w:rStyle w:val="Hyperlink"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Ferramenta 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44FC" w14:textId="7079B031" w:rsidR="00B55323" w:rsidRDefault="00B55323">
          <w:pPr>
            <w:pStyle w:val="Sumrio3"/>
            <w:tabs>
              <w:tab w:val="left" w:pos="754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7748341" w:history="1">
            <w:r w:rsidRPr="00A94DF0">
              <w:rPr>
                <w:rStyle w:val="Hyperlink"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Ferramenta YYYYY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37007" w14:textId="7FDF8BAC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2" w:history="1">
            <w:r w:rsidRPr="00A94DF0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Descrição da Aplicação Proposta (SOFTWARE PROPOSTO)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BFBD" w14:textId="248A67BE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3" w:history="1">
            <w:r w:rsidRPr="00A94DF0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Protótipo Não-Funcional (DESENHO DE TELAS e EXPLICAÇÃO DESTAS TELAS)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1B7F6" w14:textId="060C566B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4" w:history="1">
            <w:r w:rsidRPr="00A94DF0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ODS (Objetivos de Desenvolvimento Sustentável)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B2D69" w14:textId="03CFD2E0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5" w:history="1">
            <w:r w:rsidRPr="00A94DF0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DISCUSSÃO E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9F534" w14:textId="7E260087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6" w:history="1">
            <w:r w:rsidRPr="00A94DF0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Problemas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0A07C" w14:textId="10A80B8C" w:rsidR="00B55323" w:rsidRDefault="00B55323">
          <w:pPr>
            <w:pStyle w:val="Sumrio2"/>
            <w:tabs>
              <w:tab w:val="left" w:pos="554"/>
              <w:tab w:val="right" w:leader="dot" w:pos="9062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7" w:history="1">
            <w:r w:rsidRPr="00A94DF0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Oportunidades de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91A8" w14:textId="2AED9317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8" w:history="1">
            <w:r w:rsidRPr="00A94DF0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A94DF0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C75A" w14:textId="6ABA7295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49" w:history="1">
            <w:r w:rsidRPr="00A94DF0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DA222" w14:textId="4FADE059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50" w:history="1">
            <w:r w:rsidRPr="00A94DF0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1D568" w14:textId="002EC70D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51" w:history="1">
            <w:r w:rsidRPr="00A94DF0">
              <w:rPr>
                <w:rStyle w:val="Hyperlink"/>
                <w:noProof/>
              </w:rPr>
              <w:t>APÊNDICE A – QUESTIONÁRIO PARA ENTREVISTA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D592" w14:textId="57D84062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52" w:history="1">
            <w:r w:rsidRPr="00A94DF0">
              <w:rPr>
                <w:rStyle w:val="Hyperlink"/>
                <w:noProof/>
              </w:rPr>
              <w:t>APÊNDICE B - IDENTIDADE VISUAL PARA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ECE5" w14:textId="321A9EF1" w:rsidR="00B55323" w:rsidRDefault="00B55323">
          <w:pPr>
            <w:pStyle w:val="Sumrio1"/>
            <w:rPr>
              <w:rFonts w:asciiTheme="minorHAnsi" w:eastAsiaTheme="minorEastAsia" w:hAnsiTheme="minorHAnsi" w:cstheme="minorBidi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7748353" w:history="1">
            <w:r w:rsidRPr="00A94DF0">
              <w:rPr>
                <w:rStyle w:val="Hyperlink"/>
                <w:noProof/>
              </w:rPr>
              <w:t>ANEXO A – AUTORIZAÇÃO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_Toc147748353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074D6" w14:textId="403A097F" w:rsidR="00AC2CB2" w:rsidRPr="00AC2CB2" w:rsidRDefault="00AC2CB2" w:rsidP="006C5C97">
          <w:pPr>
            <w:sectPr w:rsidR="00AC2CB2" w:rsidRPr="00AC2CB2" w:rsidSect="00BD3F54">
              <w:headerReference w:type="default" r:id="rId11"/>
              <w:footerReference w:type="default" r:id="rId12"/>
              <w:pgSz w:w="11907" w:h="16840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00A898E" w14:textId="77777777" w:rsidR="009F62F6" w:rsidRPr="005515EB" w:rsidRDefault="005B3567" w:rsidP="00054AAC">
      <w:pPr>
        <w:rPr>
          <w:color w:val="FF0000"/>
          <w:sz w:val="16"/>
        </w:rPr>
      </w:pPr>
      <w:r>
        <w:rPr>
          <w:color w:val="FF0000"/>
          <w:sz w:val="16"/>
        </w:rPr>
        <w:lastRenderedPageBreak/>
        <w:t>Comece</w:t>
      </w:r>
      <w:r w:rsidR="009F62F6">
        <w:rPr>
          <w:color w:val="FF0000"/>
          <w:sz w:val="16"/>
        </w:rPr>
        <w:t xml:space="preserve"> a seção</w:t>
      </w:r>
      <w:r w:rsidR="00C73C18">
        <w:rPr>
          <w:color w:val="FF0000"/>
          <w:sz w:val="16"/>
        </w:rPr>
        <w:t xml:space="preserve"> primária</w:t>
      </w:r>
      <w:r w:rsidR="009F62F6">
        <w:rPr>
          <w:color w:val="FF0000"/>
          <w:sz w:val="16"/>
        </w:rPr>
        <w:t xml:space="preserve"> 1 INTRODUÇÃO na primeira linha desta página.</w:t>
      </w:r>
    </w:p>
    <w:p w14:paraId="4F4BD2F1" w14:textId="77777777" w:rsidR="005515EB" w:rsidRDefault="005515EB" w:rsidP="005515EB">
      <w:pPr>
        <w:pStyle w:val="Ttulo1"/>
        <w:rPr>
          <w:caps w:val="0"/>
        </w:rPr>
      </w:pPr>
      <w:bookmarkStart w:id="3" w:name="_Toc111420488"/>
      <w:bookmarkStart w:id="4" w:name="_Toc147748320"/>
      <w:r>
        <w:rPr>
          <w:caps w:val="0"/>
        </w:rPr>
        <w:t>INTRODUÇÃO</w:t>
      </w:r>
      <w:bookmarkEnd w:id="3"/>
      <w:bookmarkEnd w:id="4"/>
    </w:p>
    <w:p w14:paraId="2AE856E5" w14:textId="77777777" w:rsidR="00800807" w:rsidRDefault="00800807" w:rsidP="0006628F">
      <w:pPr>
        <w:rPr>
          <w:color w:val="FF0000"/>
          <w:sz w:val="16"/>
        </w:rPr>
      </w:pPr>
      <w:r>
        <w:rPr>
          <w:color w:val="FF0000"/>
          <w:sz w:val="16"/>
        </w:rPr>
        <w:t>O título acima</w:t>
      </w:r>
      <w:r w:rsidR="00276654">
        <w:rPr>
          <w:color w:val="FF0000"/>
          <w:sz w:val="16"/>
        </w:rPr>
        <w:t xml:space="preserve"> é uma seção primária e</w:t>
      </w:r>
      <w:r>
        <w:rPr>
          <w:color w:val="FF0000"/>
          <w:sz w:val="16"/>
        </w:rPr>
        <w:t xml:space="preserve"> é do tipo Título 1 no estilo do Word. </w:t>
      </w:r>
      <w:r w:rsidRPr="00800807">
        <w:rPr>
          <w:b/>
          <w:color w:val="FF0000"/>
          <w:sz w:val="16"/>
        </w:rPr>
        <w:t>NOTA</w:t>
      </w:r>
      <w:r>
        <w:rPr>
          <w:color w:val="FF0000"/>
          <w:sz w:val="16"/>
        </w:rPr>
        <w:t>: para que o Sumário seja automático, tem que usar o estilo de títulos do Word</w:t>
      </w:r>
      <w:r w:rsidR="00347944">
        <w:rPr>
          <w:color w:val="FF0000"/>
          <w:sz w:val="16"/>
        </w:rPr>
        <w:t xml:space="preserve"> – TÍTULO 1</w:t>
      </w:r>
      <w:r>
        <w:rPr>
          <w:color w:val="FF0000"/>
          <w:sz w:val="16"/>
        </w:rPr>
        <w:t>.</w:t>
      </w:r>
    </w:p>
    <w:p w14:paraId="3D66BB1C" w14:textId="38B0733F" w:rsidR="003A1D41" w:rsidRDefault="00247AE9" w:rsidP="003A1D41">
      <w:pPr>
        <w:rPr>
          <w:color w:val="FF0000"/>
          <w:sz w:val="16"/>
        </w:rPr>
      </w:pPr>
      <w:r w:rsidRPr="00367E3F">
        <w:rPr>
          <w:color w:val="FF0000"/>
          <w:sz w:val="16"/>
        </w:rPr>
        <w:t xml:space="preserve">Preencha com texto a partir da próxima linha. NÃO DEIXE </w:t>
      </w:r>
      <w:r>
        <w:rPr>
          <w:color w:val="FF0000"/>
          <w:sz w:val="16"/>
        </w:rPr>
        <w:t xml:space="preserve">ESTA SEÇÃO PRIMÁRIA </w:t>
      </w:r>
      <w:r w:rsidRPr="00367E3F">
        <w:rPr>
          <w:color w:val="FF0000"/>
          <w:sz w:val="16"/>
        </w:rPr>
        <w:t>SEM TEXTO</w:t>
      </w:r>
      <w:r>
        <w:rPr>
          <w:color w:val="FF0000"/>
          <w:sz w:val="16"/>
        </w:rPr>
        <w:t xml:space="preserve">. Aqui deve ser descrita a </w:t>
      </w:r>
      <w:r w:rsidRPr="006E7CD1">
        <w:rPr>
          <w:b/>
          <w:bCs/>
          <w:color w:val="FF0000"/>
          <w:sz w:val="16"/>
          <w:highlight w:val="yellow"/>
        </w:rPr>
        <w:t>INTRODUÇÃO</w:t>
      </w:r>
      <w:r w:rsidRPr="006E7CD1">
        <w:rPr>
          <w:color w:val="FF0000"/>
          <w:sz w:val="16"/>
          <w:highlight w:val="yellow"/>
        </w:rPr>
        <w:t xml:space="preserve"> para situar o leitor sobre uma visão geral </w:t>
      </w:r>
      <w:r w:rsidR="00755A8C">
        <w:rPr>
          <w:color w:val="FF0000"/>
          <w:sz w:val="16"/>
          <w:highlight w:val="yellow"/>
        </w:rPr>
        <w:t>d</w:t>
      </w:r>
      <w:r w:rsidRPr="006E7CD1">
        <w:rPr>
          <w:color w:val="FF0000"/>
          <w:sz w:val="16"/>
          <w:highlight w:val="yellow"/>
        </w:rPr>
        <w:t xml:space="preserve">o tema do seu </w:t>
      </w:r>
      <w:r w:rsidRPr="003A1D41">
        <w:rPr>
          <w:color w:val="FF0000"/>
          <w:sz w:val="16"/>
          <w:highlight w:val="yellow"/>
        </w:rPr>
        <w:t>trabalho.</w:t>
      </w:r>
      <w:r w:rsidR="003A1D41" w:rsidRPr="003A1D41">
        <w:rPr>
          <w:color w:val="FF0000"/>
          <w:sz w:val="16"/>
          <w:highlight w:val="yellow"/>
        </w:rPr>
        <w:t xml:space="preserve"> A introdução deve ter aproximadamente </w:t>
      </w:r>
      <w:r w:rsidR="00755A8C">
        <w:rPr>
          <w:color w:val="FF0000"/>
          <w:sz w:val="16"/>
          <w:highlight w:val="yellow"/>
        </w:rPr>
        <w:t xml:space="preserve">1 a </w:t>
      </w:r>
      <w:r w:rsidR="003A1D41" w:rsidRPr="003A1D41">
        <w:rPr>
          <w:color w:val="FF0000"/>
          <w:sz w:val="16"/>
          <w:highlight w:val="yellow"/>
        </w:rPr>
        <w:t>2 páginas, seguidas dos objetivos, justificativa, metodologia e organização do trabalho.</w:t>
      </w:r>
    </w:p>
    <w:p w14:paraId="5D036F02" w14:textId="71B8FD08" w:rsidR="00247AE9" w:rsidRPr="00D34781" w:rsidRDefault="001F2366" w:rsidP="00D34781">
      <w:pPr>
        <w:rPr>
          <w:b/>
          <w:bCs/>
          <w:noProof/>
          <w:color w:val="C00000"/>
          <w:u w:val="single"/>
        </w:rPr>
      </w:pPr>
      <w:r w:rsidRPr="00D34781">
        <w:rPr>
          <w:b/>
          <w:bCs/>
          <w:noProof/>
          <w:color w:val="C00000"/>
          <w:u w:val="single"/>
        </w:rPr>
        <w:t xml:space="preserve">SÓ UM </w:t>
      </w:r>
      <w:r w:rsidR="00290846" w:rsidRPr="00D34781">
        <w:rPr>
          <w:b/>
          <w:bCs/>
          <w:noProof/>
          <w:color w:val="C00000"/>
          <w:u w:val="single"/>
        </w:rPr>
        <w:t>EXEMPLO:</w:t>
      </w:r>
    </w:p>
    <w:p w14:paraId="37F0F81F" w14:textId="7A135C3A" w:rsidR="00290846" w:rsidRPr="00D34781" w:rsidRDefault="00290846" w:rsidP="00D472F3">
      <w:pPr>
        <w:ind w:firstLine="709"/>
        <w:rPr>
          <w:noProof/>
          <w:color w:val="C00000"/>
        </w:rPr>
      </w:pPr>
      <w:r w:rsidRPr="00D34781">
        <w:rPr>
          <w:noProof/>
          <w:color w:val="C00000"/>
        </w:rPr>
        <w:t xml:space="preserve">Com a enorme quantidade de processos que ocorrem diariamente nas organizações é necessário </w:t>
      </w:r>
      <w:r w:rsidR="00686310">
        <w:rPr>
          <w:noProof/>
          <w:color w:val="C00000"/>
        </w:rPr>
        <w:t>o uso de</w:t>
      </w:r>
      <w:r w:rsidRPr="00D34781">
        <w:rPr>
          <w:noProof/>
          <w:color w:val="C00000"/>
        </w:rPr>
        <w:t xml:space="preserve"> ferramentas que auxiliem na gestão, e aqui </w:t>
      </w:r>
      <w:r w:rsidR="00755A8C">
        <w:rPr>
          <w:noProof/>
          <w:color w:val="C00000"/>
        </w:rPr>
        <w:t>é</w:t>
      </w:r>
      <w:r w:rsidRPr="00D34781">
        <w:rPr>
          <w:noProof/>
          <w:color w:val="C00000"/>
        </w:rPr>
        <w:t xml:space="preserve"> enfatizado o uso das ordens de serviços</w:t>
      </w:r>
      <w:r w:rsidR="00755A8C">
        <w:rPr>
          <w:noProof/>
          <w:color w:val="C00000"/>
        </w:rPr>
        <w:t xml:space="preserve"> (OS)</w:t>
      </w:r>
      <w:r w:rsidRPr="00D34781">
        <w:rPr>
          <w:noProof/>
          <w:color w:val="C00000"/>
        </w:rPr>
        <w:t xml:space="preserve">. O software de ordem de serviços </w:t>
      </w:r>
      <w:r w:rsidR="00EB0C46" w:rsidRPr="00D34781">
        <w:rPr>
          <w:noProof/>
          <w:color w:val="C00000"/>
        </w:rPr>
        <w:t xml:space="preserve">é </w:t>
      </w:r>
      <w:r w:rsidRPr="00D34781">
        <w:rPr>
          <w:noProof/>
          <w:color w:val="C00000"/>
        </w:rPr>
        <w:t xml:space="preserve">parte de uma enorme família de sistemas com </w:t>
      </w:r>
      <w:r w:rsidR="00755A8C">
        <w:rPr>
          <w:noProof/>
          <w:color w:val="C00000"/>
        </w:rPr>
        <w:t xml:space="preserve">tem </w:t>
      </w:r>
      <w:r w:rsidRPr="00D34781">
        <w:rPr>
          <w:noProof/>
          <w:color w:val="C00000"/>
        </w:rPr>
        <w:t xml:space="preserve">enfoque empresarial </w:t>
      </w:r>
      <w:r w:rsidR="00755A8C">
        <w:rPr>
          <w:noProof/>
          <w:color w:val="C00000"/>
        </w:rPr>
        <w:t xml:space="preserve">e permitem </w:t>
      </w:r>
      <w:r w:rsidRPr="00D34781">
        <w:rPr>
          <w:noProof/>
          <w:color w:val="C00000"/>
        </w:rPr>
        <w:t xml:space="preserve">analisar, manipular, registrar e até mesmo automatizar grande parte dos processos organizacionais, independente se a empresa é de pequeno, médio ou grande porte. </w:t>
      </w:r>
    </w:p>
    <w:p w14:paraId="782F4410" w14:textId="47C76115" w:rsidR="00290846" w:rsidRPr="00D34781" w:rsidRDefault="00290846" w:rsidP="00D472F3">
      <w:pPr>
        <w:ind w:firstLine="709"/>
        <w:rPr>
          <w:noProof/>
          <w:color w:val="C00000"/>
        </w:rPr>
      </w:pPr>
      <w:r w:rsidRPr="00D34781">
        <w:rPr>
          <w:noProof/>
          <w:color w:val="C00000"/>
        </w:rPr>
        <w:t xml:space="preserve">Com base em informações fornecidas pela empresa </w:t>
      </w:r>
      <w:r w:rsidR="006E7CD1" w:rsidRPr="00D34781">
        <w:rPr>
          <w:noProof/>
          <w:color w:val="C00000"/>
          <w:highlight w:val="yellow"/>
        </w:rPr>
        <w:t>XXXXXX</w:t>
      </w:r>
      <w:r w:rsidRPr="00D34781">
        <w:rPr>
          <w:noProof/>
          <w:color w:val="C00000"/>
        </w:rPr>
        <w:t xml:space="preserve"> sobre seu modelo de negócio, adquiridas através de um estudo de caso, identificou-se dentro do setor de emissão de OS (Ordem de Serviço), o potencial e a oportunidade de melhoria no procedimento atual</w:t>
      </w:r>
      <w:r w:rsidR="003A1D41" w:rsidRPr="00D34781">
        <w:rPr>
          <w:noProof/>
          <w:color w:val="C00000"/>
        </w:rPr>
        <w:t xml:space="preserve"> (</w:t>
      </w:r>
      <w:r w:rsidR="00127C12" w:rsidRPr="00D34781">
        <w:rPr>
          <w:color w:val="C00000"/>
          <w:highlight w:val="yellow"/>
        </w:rPr>
        <w:t>Alves Filho</w:t>
      </w:r>
      <w:r w:rsidR="003A1D41" w:rsidRPr="00D34781">
        <w:rPr>
          <w:color w:val="C00000"/>
          <w:highlight w:val="yellow"/>
        </w:rPr>
        <w:t>, 2011</w:t>
      </w:r>
      <w:r w:rsidR="003A1D41" w:rsidRPr="00D34781">
        <w:rPr>
          <w:color w:val="C00000"/>
        </w:rPr>
        <w:t>)</w:t>
      </w:r>
      <w:r w:rsidRPr="00D34781">
        <w:rPr>
          <w:noProof/>
          <w:color w:val="C00000"/>
        </w:rPr>
        <w:t>.</w:t>
      </w:r>
    </w:p>
    <w:p w14:paraId="45673883" w14:textId="77777777" w:rsidR="005916FC" w:rsidRPr="00126233" w:rsidRDefault="005916FC" w:rsidP="00D472F3">
      <w:pPr>
        <w:ind w:firstLine="709"/>
        <w:rPr>
          <w:noProof/>
          <w:color w:val="FF0000"/>
        </w:rPr>
      </w:pPr>
      <w:bookmarkStart w:id="5" w:name="_Hlk143206764"/>
      <w:r w:rsidRPr="00126233">
        <w:rPr>
          <w:noProof/>
          <w:color w:val="FF0000"/>
        </w:rPr>
        <w:t>Lorem ipsum dolor sit amet, consectetuer adipiscing elit. Maecenas porttitor congue massa.</w:t>
      </w:r>
    </w:p>
    <w:p w14:paraId="647D69D6" w14:textId="2CD98D93" w:rsidR="00126233" w:rsidRPr="00126233" w:rsidRDefault="00126233" w:rsidP="00126233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 xml:space="preserve">Sempre colocar um parágrafo introdutório antes de pular para </w:t>
      </w:r>
      <w:r>
        <w:rPr>
          <w:noProof/>
          <w:color w:val="FF0000"/>
        </w:rPr>
        <w:t>um item/</w:t>
      </w:r>
      <w:r w:rsidRPr="00126233">
        <w:rPr>
          <w:noProof/>
          <w:color w:val="FF0000"/>
        </w:rPr>
        <w:t>subitem.</w:t>
      </w:r>
    </w:p>
    <w:bookmarkEnd w:id="5"/>
    <w:p w14:paraId="21E641DC" w14:textId="77777777" w:rsidR="00F53475" w:rsidRDefault="00F53475" w:rsidP="00F53475">
      <w:pPr>
        <w:rPr>
          <w:color w:val="FF0000"/>
          <w:sz w:val="16"/>
        </w:rPr>
      </w:pPr>
      <w:r w:rsidRPr="00276654">
        <w:rPr>
          <w:color w:val="FF0000"/>
          <w:sz w:val="16"/>
        </w:rPr>
        <w:t>Na</w:t>
      </w:r>
      <w:r>
        <w:rPr>
          <w:color w:val="FF0000"/>
          <w:sz w:val="16"/>
        </w:rPr>
        <w:t xml:space="preserve"> seção</w:t>
      </w:r>
      <w:r w:rsidRPr="00276654">
        <w:rPr>
          <w:color w:val="FF0000"/>
          <w:sz w:val="16"/>
        </w:rPr>
        <w:t xml:space="preserve"> introdução</w:t>
      </w:r>
      <w:r>
        <w:rPr>
          <w:color w:val="FF0000"/>
          <w:sz w:val="16"/>
        </w:rPr>
        <w:t>, deve-se expor ainda conforme abaixo:</w:t>
      </w:r>
    </w:p>
    <w:p w14:paraId="19795FEE" w14:textId="77777777" w:rsidR="00F53475" w:rsidRPr="00E93376" w:rsidRDefault="00F53475" w:rsidP="00F53475">
      <w:pPr>
        <w:pStyle w:val="PargrafodaLista"/>
        <w:numPr>
          <w:ilvl w:val="0"/>
          <w:numId w:val="4"/>
        </w:numPr>
        <w:rPr>
          <w:color w:val="FF0000"/>
          <w:sz w:val="16"/>
        </w:rPr>
      </w:pPr>
      <w:r w:rsidRPr="00C42C8F">
        <w:rPr>
          <w:b/>
          <w:bCs/>
          <w:color w:val="FF0000"/>
          <w:sz w:val="16"/>
          <w:highlight w:val="yellow"/>
        </w:rPr>
        <w:t>Objetivos</w:t>
      </w:r>
      <w:r>
        <w:rPr>
          <w:b/>
          <w:bCs/>
          <w:color w:val="FF0000"/>
          <w:sz w:val="16"/>
          <w:highlight w:val="yellow"/>
        </w:rPr>
        <w:t xml:space="preserve"> (geral e específicos)</w:t>
      </w:r>
      <w:r w:rsidRPr="00C42C8F">
        <w:rPr>
          <w:b/>
          <w:bCs/>
          <w:color w:val="FF0000"/>
          <w:sz w:val="16"/>
          <w:highlight w:val="yellow"/>
        </w:rPr>
        <w:t xml:space="preserve">, </w:t>
      </w:r>
    </w:p>
    <w:p w14:paraId="6061DA1E" w14:textId="77777777" w:rsidR="00F53475" w:rsidRDefault="00F53475" w:rsidP="00F53475">
      <w:pPr>
        <w:pStyle w:val="PargrafodaLista"/>
        <w:numPr>
          <w:ilvl w:val="0"/>
          <w:numId w:val="4"/>
        </w:numPr>
        <w:rPr>
          <w:color w:val="FF0000"/>
          <w:sz w:val="16"/>
        </w:rPr>
      </w:pPr>
      <w:r>
        <w:rPr>
          <w:b/>
          <w:bCs/>
          <w:color w:val="FF0000"/>
          <w:sz w:val="16"/>
          <w:highlight w:val="yellow"/>
        </w:rPr>
        <w:t>J</w:t>
      </w:r>
      <w:r w:rsidRPr="00C42C8F">
        <w:rPr>
          <w:b/>
          <w:bCs/>
          <w:color w:val="FF0000"/>
          <w:sz w:val="16"/>
          <w:highlight w:val="yellow"/>
        </w:rPr>
        <w:t>ustificativa</w:t>
      </w:r>
      <w:r w:rsidRPr="003A6BF5">
        <w:rPr>
          <w:color w:val="FF0000"/>
          <w:sz w:val="16"/>
        </w:rPr>
        <w:t>;</w:t>
      </w:r>
    </w:p>
    <w:p w14:paraId="24F994A1" w14:textId="77777777" w:rsidR="00F53475" w:rsidRDefault="00F53475" w:rsidP="00F53475">
      <w:pPr>
        <w:pStyle w:val="PargrafodaLista"/>
        <w:numPr>
          <w:ilvl w:val="0"/>
          <w:numId w:val="4"/>
        </w:numPr>
        <w:rPr>
          <w:color w:val="FF0000"/>
          <w:sz w:val="16"/>
        </w:rPr>
      </w:pPr>
      <w:r w:rsidRPr="00E93376">
        <w:rPr>
          <w:b/>
          <w:bCs/>
          <w:color w:val="FF0000"/>
          <w:sz w:val="16"/>
          <w:highlight w:val="yellow"/>
        </w:rPr>
        <w:t>Metodologia da pesquisa</w:t>
      </w:r>
      <w:r w:rsidRPr="00E93376">
        <w:rPr>
          <w:b/>
          <w:color w:val="FF0000"/>
          <w:sz w:val="16"/>
        </w:rPr>
        <w:t>: abordagem teórico-metodológica adotada e descrição sobre as técnicas de pesquisa utilizadas para obtenção e tratamento dos dados</w:t>
      </w:r>
      <w:r w:rsidRPr="00E93376">
        <w:rPr>
          <w:color w:val="FF0000"/>
          <w:sz w:val="16"/>
        </w:rPr>
        <w:t>.</w:t>
      </w:r>
    </w:p>
    <w:p w14:paraId="7B93AB8F" w14:textId="7015034F" w:rsidR="00F53475" w:rsidRPr="00F53475" w:rsidRDefault="00F53475" w:rsidP="00F53475">
      <w:pPr>
        <w:pStyle w:val="PargrafodaLista"/>
        <w:numPr>
          <w:ilvl w:val="0"/>
          <w:numId w:val="4"/>
        </w:numPr>
        <w:rPr>
          <w:color w:val="FF0000"/>
          <w:sz w:val="16"/>
        </w:rPr>
      </w:pPr>
      <w:r w:rsidRPr="00E93376">
        <w:rPr>
          <w:b/>
          <w:bCs/>
          <w:color w:val="FF0000"/>
          <w:sz w:val="16"/>
          <w:highlight w:val="yellow"/>
        </w:rPr>
        <w:t>Organização do Trabalho</w:t>
      </w:r>
      <w:r w:rsidRPr="00E93376">
        <w:rPr>
          <w:color w:val="FF0000"/>
          <w:sz w:val="16"/>
        </w:rPr>
        <w:t>.</w:t>
      </w:r>
    </w:p>
    <w:p w14:paraId="7CFA6986" w14:textId="77777777" w:rsidR="003B4D33" w:rsidRDefault="002610B3" w:rsidP="00F852C1">
      <w:pPr>
        <w:pStyle w:val="Ttulo2"/>
      </w:pPr>
      <w:bookmarkStart w:id="6" w:name="_Toc111420489"/>
      <w:bookmarkStart w:id="7" w:name="_Toc147748321"/>
      <w:r>
        <w:t>Objetivos</w:t>
      </w:r>
      <w:bookmarkEnd w:id="6"/>
      <w:bookmarkEnd w:id="7"/>
    </w:p>
    <w:p w14:paraId="2DAF4460" w14:textId="77777777" w:rsidR="00ED18CB" w:rsidRDefault="00800807" w:rsidP="003B4D33">
      <w:pPr>
        <w:rPr>
          <w:color w:val="FF0000"/>
          <w:sz w:val="16"/>
        </w:rPr>
      </w:pPr>
      <w:r>
        <w:rPr>
          <w:color w:val="FF0000"/>
          <w:sz w:val="16"/>
        </w:rPr>
        <w:t xml:space="preserve">O título acima é do tipo Título 2 no estilo do Word. </w:t>
      </w:r>
      <w:r w:rsidRPr="00800807">
        <w:rPr>
          <w:b/>
          <w:color w:val="FF0000"/>
          <w:sz w:val="16"/>
        </w:rPr>
        <w:t>NOTA</w:t>
      </w:r>
      <w:r>
        <w:rPr>
          <w:color w:val="FF0000"/>
          <w:sz w:val="16"/>
        </w:rPr>
        <w:t>: para que o Sumário seja automático, tem que usar o estilo de títulos do Word</w:t>
      </w:r>
      <w:r w:rsidR="00ED18CB">
        <w:rPr>
          <w:color w:val="FF0000"/>
          <w:sz w:val="16"/>
        </w:rPr>
        <w:t xml:space="preserve"> (aqui no caso TÍTULO 2)</w:t>
      </w:r>
      <w:r>
        <w:rPr>
          <w:color w:val="FF0000"/>
          <w:sz w:val="16"/>
        </w:rPr>
        <w:t>.</w:t>
      </w:r>
    </w:p>
    <w:p w14:paraId="7A47A1E1" w14:textId="77777777" w:rsidR="00FE5C7F" w:rsidRDefault="00FE5C7F" w:rsidP="00FE5C7F">
      <w:pPr>
        <w:rPr>
          <w:color w:val="FF0000"/>
          <w:sz w:val="16"/>
        </w:rPr>
      </w:pPr>
      <w:r w:rsidRPr="00367E3F">
        <w:rPr>
          <w:color w:val="FF0000"/>
          <w:sz w:val="16"/>
        </w:rPr>
        <w:t xml:space="preserve">Preencha com texto a partir da próxima linha. NÃO DEIXE </w:t>
      </w:r>
      <w:r>
        <w:rPr>
          <w:color w:val="FF0000"/>
          <w:sz w:val="16"/>
        </w:rPr>
        <w:t xml:space="preserve">A SEÇÃO </w:t>
      </w:r>
      <w:r w:rsidRPr="00367E3F">
        <w:rPr>
          <w:color w:val="FF0000"/>
          <w:sz w:val="16"/>
        </w:rPr>
        <w:t>SEM TEXTO</w:t>
      </w:r>
      <w:r>
        <w:rPr>
          <w:color w:val="FF0000"/>
          <w:sz w:val="16"/>
        </w:rPr>
        <w:t>.</w:t>
      </w:r>
    </w:p>
    <w:p w14:paraId="291A334B" w14:textId="77777777" w:rsidR="00367E3F" w:rsidRDefault="003063B6" w:rsidP="008C63B7">
      <w:r>
        <w:t>Geral:</w:t>
      </w:r>
    </w:p>
    <w:p w14:paraId="6D2E9624" w14:textId="77777777" w:rsidR="003063B6" w:rsidRPr="00D34781" w:rsidRDefault="003063B6" w:rsidP="008C63B7">
      <w:pPr>
        <w:rPr>
          <w:color w:val="FF0000"/>
          <w:sz w:val="20"/>
          <w:szCs w:val="20"/>
        </w:rPr>
      </w:pPr>
      <w:r w:rsidRPr="00D34781">
        <w:rPr>
          <w:color w:val="FF0000"/>
          <w:sz w:val="20"/>
          <w:szCs w:val="20"/>
          <w:highlight w:val="yellow"/>
        </w:rPr>
        <w:t>1 frase deve focar o objetivo geral da sua proposta.</w:t>
      </w:r>
    </w:p>
    <w:p w14:paraId="46664BF1" w14:textId="77777777" w:rsidR="00E4228F" w:rsidRPr="00CF28BF" w:rsidRDefault="00E4228F" w:rsidP="00E4228F">
      <w:pPr>
        <w:rPr>
          <w:b/>
          <w:bCs/>
          <w:noProof/>
          <w:color w:val="C00000"/>
          <w:u w:val="single"/>
        </w:rPr>
      </w:pPr>
      <w:r w:rsidRPr="00CF28BF">
        <w:rPr>
          <w:b/>
          <w:bCs/>
          <w:noProof/>
          <w:color w:val="C00000"/>
          <w:u w:val="single"/>
        </w:rPr>
        <w:t>SÓ UM EXEMPLO: frase única, utilizar verbos.</w:t>
      </w:r>
    </w:p>
    <w:p w14:paraId="2F42D160" w14:textId="49160E1A" w:rsidR="003063B6" w:rsidRPr="00D34781" w:rsidRDefault="00D429FE" w:rsidP="00D472F3">
      <w:pPr>
        <w:ind w:firstLine="709"/>
        <w:rPr>
          <w:noProof/>
          <w:color w:val="C00000"/>
        </w:rPr>
      </w:pPr>
      <w:r w:rsidRPr="00D34781">
        <w:rPr>
          <w:noProof/>
          <w:color w:val="C00000"/>
        </w:rPr>
        <w:t>O propósito geral deste projeto é c</w:t>
      </w:r>
      <w:r w:rsidR="00BA460E" w:rsidRPr="00D34781">
        <w:rPr>
          <w:noProof/>
          <w:color w:val="C00000"/>
        </w:rPr>
        <w:t>ompreender, modelar e analisar o processo de ordem de serviço</w:t>
      </w:r>
      <w:r w:rsidR="00755A8C">
        <w:rPr>
          <w:noProof/>
          <w:color w:val="C00000"/>
        </w:rPr>
        <w:t xml:space="preserve"> (OS)</w:t>
      </w:r>
      <w:r w:rsidR="00BA460E" w:rsidRPr="00D34781">
        <w:rPr>
          <w:noProof/>
          <w:color w:val="C00000"/>
        </w:rPr>
        <w:t xml:space="preserve"> da empresa XXXXX, observando os possíveis entraves que possam impedir a empresa de ser mais produtiva, ágil e eficiente.</w:t>
      </w:r>
    </w:p>
    <w:p w14:paraId="316711BD" w14:textId="77777777" w:rsidR="003063B6" w:rsidRPr="00F53475" w:rsidRDefault="003063B6" w:rsidP="008C63B7">
      <w:pPr>
        <w:rPr>
          <w:sz w:val="16"/>
          <w:szCs w:val="16"/>
        </w:rPr>
      </w:pPr>
    </w:p>
    <w:p w14:paraId="5A204C89" w14:textId="77777777" w:rsidR="003063B6" w:rsidRDefault="003063B6" w:rsidP="008C63B7">
      <w:r>
        <w:t>Específicos:</w:t>
      </w:r>
    </w:p>
    <w:p w14:paraId="24250B8C" w14:textId="77777777" w:rsidR="003063B6" w:rsidRPr="00D34781" w:rsidRDefault="003063B6" w:rsidP="008C63B7">
      <w:pPr>
        <w:rPr>
          <w:color w:val="FF0000"/>
          <w:sz w:val="20"/>
          <w:szCs w:val="20"/>
          <w:highlight w:val="yellow"/>
        </w:rPr>
      </w:pPr>
      <w:r w:rsidRPr="00D34781">
        <w:rPr>
          <w:color w:val="FF0000"/>
          <w:sz w:val="20"/>
          <w:szCs w:val="20"/>
          <w:highlight w:val="yellow"/>
        </w:rPr>
        <w:t>Colocar todos os objetivos específicos que devem ser abordados para que se atinja o objetivo geral.</w:t>
      </w:r>
      <w:r w:rsidR="00ED18CB" w:rsidRPr="00D34781">
        <w:rPr>
          <w:color w:val="FF0000"/>
          <w:sz w:val="20"/>
          <w:szCs w:val="20"/>
          <w:highlight w:val="yellow"/>
        </w:rPr>
        <w:t xml:space="preserve"> Use tópicos.</w:t>
      </w:r>
    </w:p>
    <w:p w14:paraId="334BE2F6" w14:textId="77777777" w:rsidR="001F2366" w:rsidRPr="00D34781" w:rsidRDefault="001F2366" w:rsidP="001F2366">
      <w:pPr>
        <w:rPr>
          <w:b/>
          <w:bCs/>
          <w:noProof/>
          <w:color w:val="C00000"/>
          <w:u w:val="single"/>
        </w:rPr>
      </w:pPr>
      <w:bookmarkStart w:id="8" w:name="_Hlk96293301"/>
      <w:r w:rsidRPr="00D34781">
        <w:rPr>
          <w:b/>
          <w:bCs/>
          <w:noProof/>
          <w:color w:val="C00000"/>
          <w:u w:val="single"/>
        </w:rPr>
        <w:t>SÓ UM EXEMPLO:</w:t>
      </w:r>
    </w:p>
    <w:bookmarkEnd w:id="8"/>
    <w:p w14:paraId="5CE1AC19" w14:textId="0A98820E" w:rsidR="00BA460E" w:rsidRPr="00D34781" w:rsidRDefault="00BA460E" w:rsidP="00D34781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147"/>
        <w:ind w:left="426" w:hanging="284"/>
        <w:rPr>
          <w:rFonts w:cs="Arial"/>
          <w:color w:val="C00000"/>
        </w:rPr>
      </w:pPr>
      <w:r w:rsidRPr="00D34781">
        <w:rPr>
          <w:rFonts w:cs="Arial"/>
          <w:color w:val="C00000"/>
        </w:rPr>
        <w:t xml:space="preserve">Realizar levantamento de dados através de entrevistas junto aos envolvidos no processo de Ordem de </w:t>
      </w:r>
      <w:r w:rsidR="00755A8C">
        <w:rPr>
          <w:rFonts w:cs="Arial"/>
          <w:color w:val="C00000"/>
        </w:rPr>
        <w:t>S</w:t>
      </w:r>
      <w:r w:rsidRPr="00D34781">
        <w:rPr>
          <w:rFonts w:cs="Arial"/>
          <w:color w:val="C00000"/>
        </w:rPr>
        <w:t>erviços</w:t>
      </w:r>
      <w:r w:rsidR="00755A8C">
        <w:rPr>
          <w:rFonts w:cs="Arial"/>
          <w:color w:val="C00000"/>
        </w:rPr>
        <w:t xml:space="preserve"> (OS)</w:t>
      </w:r>
      <w:r w:rsidRPr="00D34781">
        <w:rPr>
          <w:rFonts w:cs="Arial"/>
          <w:color w:val="C00000"/>
        </w:rPr>
        <w:t>;</w:t>
      </w:r>
    </w:p>
    <w:p w14:paraId="42E0EF38" w14:textId="1B931AC9" w:rsidR="00BA460E" w:rsidRPr="00D34781" w:rsidRDefault="00D34781" w:rsidP="00D34781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147"/>
        <w:ind w:left="426" w:hanging="284"/>
        <w:rPr>
          <w:rFonts w:cs="Arial"/>
          <w:color w:val="C00000"/>
        </w:rPr>
      </w:pPr>
      <w:r w:rsidRPr="00D34781">
        <w:rPr>
          <w:rFonts w:cs="Arial"/>
          <w:color w:val="C00000"/>
        </w:rPr>
        <w:t xml:space="preserve">Entender o </w:t>
      </w:r>
      <w:r w:rsidR="00755A8C">
        <w:rPr>
          <w:rFonts w:cs="Arial"/>
          <w:color w:val="C00000"/>
        </w:rPr>
        <w:t>negócio</w:t>
      </w:r>
      <w:r w:rsidRPr="00D34781">
        <w:rPr>
          <w:rFonts w:cs="Arial"/>
          <w:color w:val="C00000"/>
        </w:rPr>
        <w:t xml:space="preserve"> e r</w:t>
      </w:r>
      <w:r w:rsidR="00BA460E" w:rsidRPr="00D34781">
        <w:rPr>
          <w:rFonts w:cs="Arial"/>
          <w:color w:val="C00000"/>
        </w:rPr>
        <w:t xml:space="preserve">ealizar modelagem do processo para análise; </w:t>
      </w:r>
    </w:p>
    <w:p w14:paraId="2F295A46" w14:textId="67B9DF04" w:rsidR="004D375B" w:rsidRPr="00D34781" w:rsidRDefault="00BA460E" w:rsidP="00D34781">
      <w:pPr>
        <w:pStyle w:val="PargrafodaLista"/>
        <w:numPr>
          <w:ilvl w:val="0"/>
          <w:numId w:val="24"/>
        </w:numPr>
        <w:autoSpaceDE w:val="0"/>
        <w:autoSpaceDN w:val="0"/>
        <w:adjustRightInd w:val="0"/>
        <w:spacing w:after="147"/>
        <w:ind w:left="426" w:hanging="284"/>
        <w:rPr>
          <w:rFonts w:cs="Arial"/>
          <w:color w:val="C00000"/>
        </w:rPr>
      </w:pPr>
      <w:r w:rsidRPr="00D34781">
        <w:rPr>
          <w:rFonts w:cs="Arial"/>
          <w:color w:val="C00000"/>
        </w:rPr>
        <w:t xml:space="preserve">Esboçar solução por meio de software para o processo corrente de </w:t>
      </w:r>
      <w:r w:rsidR="001F2366" w:rsidRPr="00D34781">
        <w:rPr>
          <w:rFonts w:cs="Arial"/>
          <w:color w:val="C00000"/>
        </w:rPr>
        <w:t>o</w:t>
      </w:r>
      <w:r w:rsidRPr="00D34781">
        <w:rPr>
          <w:rFonts w:cs="Arial"/>
          <w:color w:val="C00000"/>
        </w:rPr>
        <w:t>rdem de serviços</w:t>
      </w:r>
      <w:r w:rsidR="007C1E41">
        <w:rPr>
          <w:rFonts w:cs="Arial"/>
          <w:color w:val="C00000"/>
        </w:rPr>
        <w:t xml:space="preserve"> (OS)</w:t>
      </w:r>
      <w:r w:rsidRPr="00D34781">
        <w:rPr>
          <w:rFonts w:cs="Arial"/>
          <w:color w:val="C00000"/>
        </w:rPr>
        <w:t>.</w:t>
      </w:r>
    </w:p>
    <w:p w14:paraId="60790EF6" w14:textId="77777777" w:rsidR="003063B6" w:rsidRDefault="002610B3" w:rsidP="003063B6">
      <w:pPr>
        <w:pStyle w:val="Ttulo2"/>
      </w:pPr>
      <w:bookmarkStart w:id="9" w:name="_Toc111420490"/>
      <w:bookmarkStart w:id="10" w:name="_Toc147748322"/>
      <w:r>
        <w:t>Justificativa</w:t>
      </w:r>
      <w:bookmarkEnd w:id="9"/>
      <w:bookmarkEnd w:id="10"/>
    </w:p>
    <w:p w14:paraId="1F3FE3E9" w14:textId="7D4BE2A0" w:rsidR="003063B6" w:rsidRPr="00D34781" w:rsidRDefault="003063B6" w:rsidP="003063B6">
      <w:pPr>
        <w:rPr>
          <w:color w:val="FF0000"/>
          <w:sz w:val="20"/>
          <w:szCs w:val="20"/>
          <w:highlight w:val="yellow"/>
        </w:rPr>
      </w:pPr>
      <w:r w:rsidRPr="00D34781">
        <w:rPr>
          <w:color w:val="FF0000"/>
          <w:sz w:val="20"/>
          <w:szCs w:val="20"/>
          <w:highlight w:val="yellow"/>
        </w:rPr>
        <w:t xml:space="preserve">Descrever o </w:t>
      </w:r>
      <w:r w:rsidR="007C1E41" w:rsidRPr="007C1E41">
        <w:rPr>
          <w:b/>
          <w:bCs/>
          <w:color w:val="FF0000"/>
          <w:sz w:val="20"/>
          <w:szCs w:val="20"/>
          <w:highlight w:val="yellow"/>
        </w:rPr>
        <w:t>PORQUÊ</w:t>
      </w:r>
      <w:r w:rsidRPr="00D34781">
        <w:rPr>
          <w:color w:val="FF0000"/>
          <w:sz w:val="20"/>
          <w:szCs w:val="20"/>
          <w:highlight w:val="yellow"/>
        </w:rPr>
        <w:t xml:space="preserve"> sua proposta é viável, o que justifica o seu desenvolvimento</w:t>
      </w:r>
      <w:r w:rsidR="00ED18CB" w:rsidRPr="00D34781">
        <w:rPr>
          <w:color w:val="FF0000"/>
          <w:sz w:val="20"/>
          <w:szCs w:val="20"/>
          <w:highlight w:val="yellow"/>
        </w:rPr>
        <w:t>, a pesquisa, o trabalho</w:t>
      </w:r>
      <w:r w:rsidRPr="00D34781">
        <w:rPr>
          <w:color w:val="FF0000"/>
          <w:sz w:val="20"/>
          <w:szCs w:val="20"/>
          <w:highlight w:val="yellow"/>
        </w:rPr>
        <w:t>.</w:t>
      </w:r>
    </w:p>
    <w:p w14:paraId="6F76C0AE" w14:textId="5955AA08" w:rsidR="006B6946" w:rsidRPr="00D34781" w:rsidRDefault="006B6946" w:rsidP="006B6946">
      <w:pPr>
        <w:rPr>
          <w:color w:val="FF0000"/>
          <w:sz w:val="20"/>
          <w:szCs w:val="20"/>
          <w:highlight w:val="yellow"/>
        </w:rPr>
      </w:pPr>
      <w:r w:rsidRPr="00D34781">
        <w:rPr>
          <w:color w:val="FF0000"/>
          <w:sz w:val="20"/>
          <w:szCs w:val="20"/>
          <w:highlight w:val="yellow"/>
        </w:rPr>
        <w:t xml:space="preserve">........ Descrever o </w:t>
      </w:r>
      <w:proofErr w:type="gramStart"/>
      <w:r w:rsidRPr="007C1E41">
        <w:rPr>
          <w:b/>
          <w:bCs/>
          <w:color w:val="FF0000"/>
          <w:sz w:val="20"/>
          <w:szCs w:val="20"/>
          <w:highlight w:val="yellow"/>
        </w:rPr>
        <w:t>PORQUÊ</w:t>
      </w:r>
      <w:r w:rsidR="00F74175" w:rsidRPr="00D34781">
        <w:rPr>
          <w:color w:val="FF0000"/>
          <w:sz w:val="20"/>
          <w:szCs w:val="20"/>
          <w:highlight w:val="yellow"/>
        </w:rPr>
        <w:t xml:space="preserve"> </w:t>
      </w:r>
      <w:r w:rsidRPr="00D34781">
        <w:rPr>
          <w:color w:val="FF0000"/>
          <w:sz w:val="20"/>
          <w:szCs w:val="20"/>
          <w:highlight w:val="yellow"/>
        </w:rPr>
        <w:t>?????</w:t>
      </w:r>
      <w:proofErr w:type="gramEnd"/>
    </w:p>
    <w:p w14:paraId="2672225C" w14:textId="77777777" w:rsidR="001F2366" w:rsidRPr="00D34781" w:rsidRDefault="001F2366" w:rsidP="00D34781">
      <w:pPr>
        <w:rPr>
          <w:b/>
          <w:bCs/>
          <w:noProof/>
          <w:color w:val="C00000"/>
          <w:u w:val="single"/>
        </w:rPr>
      </w:pPr>
      <w:r w:rsidRPr="00D34781">
        <w:rPr>
          <w:b/>
          <w:bCs/>
          <w:noProof/>
          <w:color w:val="C00000"/>
          <w:u w:val="single"/>
        </w:rPr>
        <w:t>SÓ UM EXEMPLO:</w:t>
      </w:r>
    </w:p>
    <w:p w14:paraId="50BF9313" w14:textId="332E4B62" w:rsidR="004D375B" w:rsidRPr="006B6946" w:rsidRDefault="00BA460E" w:rsidP="00D472F3">
      <w:pPr>
        <w:ind w:firstLine="709"/>
        <w:rPr>
          <w:noProof/>
          <w:color w:val="C00000"/>
        </w:rPr>
      </w:pPr>
      <w:r w:rsidRPr="006B6946">
        <w:rPr>
          <w:noProof/>
          <w:color w:val="C00000"/>
        </w:rPr>
        <w:t>Com tantos processos que ocorrem diariamente nas empresas é de extrema importância que haja meios, ou seja, sistemas que possam controlar esses processos de forma que se tornem mais organizados, rápidos e eficientes.</w:t>
      </w:r>
    </w:p>
    <w:p w14:paraId="0ECF3431" w14:textId="6B46EA20" w:rsidR="00BA460E" w:rsidRPr="006B6946" w:rsidRDefault="00BA460E" w:rsidP="00D472F3">
      <w:pPr>
        <w:ind w:firstLine="709"/>
        <w:rPr>
          <w:noProof/>
          <w:color w:val="C00000"/>
        </w:rPr>
      </w:pPr>
      <w:r w:rsidRPr="006B6946">
        <w:rPr>
          <w:noProof/>
          <w:color w:val="C00000"/>
        </w:rPr>
        <w:t>Um sistema de OS</w:t>
      </w:r>
      <w:r w:rsidR="001F2366">
        <w:rPr>
          <w:noProof/>
          <w:color w:val="C00000"/>
        </w:rPr>
        <w:t xml:space="preserve"> (Ordem de Serviço)</w:t>
      </w:r>
      <w:r w:rsidRPr="006B6946">
        <w:rPr>
          <w:noProof/>
          <w:color w:val="C00000"/>
        </w:rPr>
        <w:t xml:space="preserve"> é importante, pois garante maior segurança e confidencialidade aos dados dos clientes e da empresa, pois diferente de documentos impressos que podem ser danificados, extraviados ou ser acessados por pessoas sem devida autorização, o sistema assegura que as informações estejam sempre disponíveis e que apenas os usuários com os níveis adequados possam acessá-las. </w:t>
      </w:r>
    </w:p>
    <w:p w14:paraId="3AEF295B" w14:textId="3D880CC7" w:rsidR="00BA460E" w:rsidRPr="006B6946" w:rsidRDefault="00BA460E" w:rsidP="00D472F3">
      <w:pPr>
        <w:ind w:firstLine="709"/>
        <w:rPr>
          <w:noProof/>
          <w:color w:val="C00000"/>
        </w:rPr>
      </w:pPr>
      <w:r w:rsidRPr="006B6946">
        <w:rPr>
          <w:noProof/>
          <w:color w:val="C00000"/>
        </w:rPr>
        <w:t>Um sistema de ordens de serviço, torna o fluxo de informação mais rápido pelas diferentes áreas envolvidas, pois assim que um departamento aprova e coloca os dados referentes à sua área no sistema, a mesma já segue para o próximo</w:t>
      </w:r>
      <w:r w:rsidR="001F2366">
        <w:rPr>
          <w:noProof/>
          <w:color w:val="C00000"/>
        </w:rPr>
        <w:t xml:space="preserve"> fluxo</w:t>
      </w:r>
      <w:r w:rsidRPr="006B6946">
        <w:rPr>
          <w:noProof/>
          <w:color w:val="C00000"/>
        </w:rPr>
        <w:t>, assim, impactando na resposta para o cliente também.</w:t>
      </w:r>
    </w:p>
    <w:p w14:paraId="0D76C642" w14:textId="25654FDF" w:rsidR="00BA460E" w:rsidRPr="006B6946" w:rsidRDefault="00BA460E" w:rsidP="00D472F3">
      <w:pPr>
        <w:ind w:firstLine="709"/>
        <w:rPr>
          <w:noProof/>
          <w:color w:val="C00000"/>
        </w:rPr>
      </w:pPr>
      <w:r w:rsidRPr="006B6946">
        <w:rPr>
          <w:noProof/>
          <w:color w:val="C00000"/>
        </w:rPr>
        <w:t xml:space="preserve">Um sistema dedicado de ordens de serviço bem desenvolvido é um grande trunfo não só para os clientes como também para a empresa, </w:t>
      </w:r>
      <w:r w:rsidR="007C1E41">
        <w:rPr>
          <w:noProof/>
          <w:color w:val="C00000"/>
        </w:rPr>
        <w:t>pois permite o</w:t>
      </w:r>
      <w:r w:rsidRPr="006B6946">
        <w:rPr>
          <w:noProof/>
          <w:color w:val="C00000"/>
        </w:rPr>
        <w:t xml:space="preserve"> controle sobre todos os processos que envolvem a OS, uma vez que estes são constantemente registrados no sistema, aumentando assim a capacidade analítica da empresa de encontrar </w:t>
      </w:r>
      <w:r w:rsidR="007C1E41">
        <w:rPr>
          <w:noProof/>
          <w:color w:val="C00000"/>
        </w:rPr>
        <w:t>lacunas</w:t>
      </w:r>
      <w:r w:rsidRPr="006B6946">
        <w:rPr>
          <w:noProof/>
          <w:color w:val="C00000"/>
        </w:rPr>
        <w:t xml:space="preserve"> no fluxo.</w:t>
      </w:r>
    </w:p>
    <w:p w14:paraId="098D0975" w14:textId="77777777" w:rsidR="003063B6" w:rsidRDefault="002610B3" w:rsidP="003063B6">
      <w:pPr>
        <w:pStyle w:val="Ttulo2"/>
      </w:pPr>
      <w:bookmarkStart w:id="11" w:name="_Toc111420491"/>
      <w:bookmarkStart w:id="12" w:name="_Toc147748323"/>
      <w:r>
        <w:lastRenderedPageBreak/>
        <w:t>Metodologia de Pesquisa</w:t>
      </w:r>
      <w:bookmarkEnd w:id="11"/>
      <w:bookmarkEnd w:id="12"/>
    </w:p>
    <w:p w14:paraId="66A21FC9" w14:textId="2784A27E" w:rsidR="008C163E" w:rsidRPr="008C163E" w:rsidRDefault="008C163E" w:rsidP="008C163E">
      <w:pPr>
        <w:ind w:firstLine="709"/>
        <w:rPr>
          <w:noProof/>
        </w:rPr>
      </w:pPr>
      <w:r w:rsidRPr="008C163E">
        <w:rPr>
          <w:noProof/>
        </w:rPr>
        <w:t xml:space="preserve">O presente trabalho </w:t>
      </w:r>
      <w:r w:rsidRPr="008C163E">
        <w:rPr>
          <w:noProof/>
          <w:color w:val="0070C0"/>
        </w:rPr>
        <w:t>visa</w:t>
      </w:r>
      <w:r w:rsidRPr="008C163E">
        <w:rPr>
          <w:noProof/>
        </w:rPr>
        <w:t xml:space="preserve"> alavancar o desempenho dos alunos participantes do </w:t>
      </w:r>
      <w:r w:rsidRPr="008C163E">
        <w:rPr>
          <w:noProof/>
          <w:color w:val="0070C0"/>
        </w:rPr>
        <w:t>E</w:t>
      </w:r>
      <w:r w:rsidRPr="008C163E">
        <w:rPr>
          <w:noProof/>
          <w:color w:val="0070C0"/>
        </w:rPr>
        <w:t xml:space="preserve">xame </w:t>
      </w:r>
      <w:r w:rsidRPr="008C163E">
        <w:rPr>
          <w:noProof/>
          <w:color w:val="0070C0"/>
        </w:rPr>
        <w:t>N</w:t>
      </w:r>
      <w:r w:rsidRPr="008C163E">
        <w:rPr>
          <w:noProof/>
          <w:color w:val="0070C0"/>
        </w:rPr>
        <w:t xml:space="preserve">acional de </w:t>
      </w:r>
      <w:r w:rsidRPr="008C163E">
        <w:rPr>
          <w:noProof/>
          <w:color w:val="0070C0"/>
        </w:rPr>
        <w:t>D</w:t>
      </w:r>
      <w:r w:rsidRPr="008C163E">
        <w:rPr>
          <w:noProof/>
          <w:color w:val="0070C0"/>
        </w:rPr>
        <w:t xml:space="preserve">esempenho </w:t>
      </w:r>
      <w:r w:rsidRPr="008C163E">
        <w:rPr>
          <w:noProof/>
          <w:color w:val="0070C0"/>
        </w:rPr>
        <w:t>E</w:t>
      </w:r>
      <w:r w:rsidRPr="008C163E">
        <w:rPr>
          <w:noProof/>
          <w:color w:val="0070C0"/>
        </w:rPr>
        <w:t>studantil</w:t>
      </w:r>
      <w:r w:rsidRPr="008C163E">
        <w:rPr>
          <w:noProof/>
          <w:color w:val="0070C0"/>
        </w:rPr>
        <w:t xml:space="preserve"> </w:t>
      </w:r>
      <w:r w:rsidRPr="008C163E">
        <w:rPr>
          <w:noProof/>
        </w:rPr>
        <w:t>(ENADE) na Fatec Franco da Rocha.</w:t>
      </w:r>
    </w:p>
    <w:p w14:paraId="74AA3F74" w14:textId="4267306E" w:rsidR="008C163E" w:rsidRPr="008C163E" w:rsidRDefault="008C163E" w:rsidP="008C163E">
      <w:pPr>
        <w:ind w:firstLine="709"/>
        <w:rPr>
          <w:noProof/>
        </w:rPr>
      </w:pPr>
      <w:r w:rsidRPr="008C163E">
        <w:rPr>
          <w:noProof/>
          <w:color w:val="0070C0"/>
        </w:rPr>
        <w:t>Esta</w:t>
      </w:r>
      <w:r w:rsidRPr="008C163E">
        <w:rPr>
          <w:noProof/>
        </w:rPr>
        <w:t xml:space="preserve"> pesquisa segue a abordagem quantitativa baseada na necessidade de coleta de dados para que o processo tenha a possibilidade de ser realizado, </w:t>
      </w:r>
      <w:r w:rsidRPr="008C163E">
        <w:rPr>
          <w:noProof/>
          <w:color w:val="0070C0"/>
        </w:rPr>
        <w:t xml:space="preserve">bem como </w:t>
      </w:r>
      <w:r w:rsidRPr="008C163E">
        <w:rPr>
          <w:noProof/>
          <w:color w:val="0070C0"/>
        </w:rPr>
        <w:t xml:space="preserve">a partir de pesquisas e questionários </w:t>
      </w:r>
      <w:r w:rsidRPr="008C163E">
        <w:rPr>
          <w:noProof/>
          <w:color w:val="0070C0"/>
        </w:rPr>
        <w:t>elaborados</w:t>
      </w:r>
      <w:r w:rsidR="002D3487">
        <w:rPr>
          <w:noProof/>
          <w:color w:val="0070C0"/>
        </w:rPr>
        <w:t xml:space="preserve"> e aplicados em campo </w:t>
      </w:r>
      <w:r w:rsidRPr="008C163E">
        <w:rPr>
          <w:noProof/>
          <w:color w:val="0070C0"/>
        </w:rPr>
        <w:t>com intuito de medir o desempenho e satisfação dos usuários da plataforma a ser desenvolvida como proposta futura</w:t>
      </w:r>
      <w:r>
        <w:rPr>
          <w:noProof/>
        </w:rPr>
        <w:t>.</w:t>
      </w:r>
    </w:p>
    <w:p w14:paraId="07435713" w14:textId="637D18AA" w:rsidR="008C163E" w:rsidRPr="002D3487" w:rsidRDefault="008C163E" w:rsidP="008C163E">
      <w:pPr>
        <w:ind w:firstLine="709"/>
        <w:rPr>
          <w:noProof/>
          <w:color w:val="0070C0"/>
        </w:rPr>
      </w:pPr>
      <w:r w:rsidRPr="008C163E">
        <w:rPr>
          <w:noProof/>
          <w:color w:val="0070C0"/>
        </w:rPr>
        <w:t xml:space="preserve">Trata-se também de uma pesquisa de </w:t>
      </w:r>
      <w:r w:rsidRPr="008C163E">
        <w:rPr>
          <w:noProof/>
          <w:color w:val="0070C0"/>
        </w:rPr>
        <w:t xml:space="preserve">natureza aplicada baseando-se na necessidade de </w:t>
      </w:r>
      <w:r w:rsidRPr="008C163E">
        <w:rPr>
          <w:noProof/>
          <w:color w:val="0070C0"/>
        </w:rPr>
        <w:t>criar uma base de questões a serem disponibilizadas numa plataforma</w:t>
      </w:r>
      <w:r w:rsidRPr="008C163E">
        <w:rPr>
          <w:noProof/>
          <w:color w:val="0070C0"/>
        </w:rPr>
        <w:t xml:space="preserve"> </w:t>
      </w:r>
      <w:r w:rsidRPr="008C163E">
        <w:rPr>
          <w:noProof/>
          <w:color w:val="0070C0"/>
        </w:rPr>
        <w:t xml:space="preserve">gamificada buscando </w:t>
      </w:r>
      <w:r w:rsidRPr="008C163E">
        <w:rPr>
          <w:noProof/>
          <w:color w:val="0070C0"/>
        </w:rPr>
        <w:t>alavancar a situação atual dos participantes do ENADE.</w:t>
      </w:r>
      <w:r>
        <w:rPr>
          <w:noProof/>
          <w:color w:val="0070C0"/>
        </w:rPr>
        <w:t xml:space="preserve"> Uma vez que identificado o problema da insitutição </w:t>
      </w:r>
      <w:r w:rsidRPr="002D3487">
        <w:rPr>
          <w:i/>
          <w:iCs/>
          <w:noProof/>
          <w:color w:val="0070C0"/>
        </w:rPr>
        <w:t>in loco</w:t>
      </w:r>
      <w:r>
        <w:rPr>
          <w:noProof/>
          <w:color w:val="0070C0"/>
        </w:rPr>
        <w:t>, entende</w:t>
      </w:r>
      <w:r w:rsidR="002D3487">
        <w:rPr>
          <w:noProof/>
          <w:color w:val="0070C0"/>
        </w:rPr>
        <w:t>-se</w:t>
      </w:r>
      <w:r>
        <w:rPr>
          <w:noProof/>
          <w:color w:val="0070C0"/>
        </w:rPr>
        <w:t xml:space="preserve"> que este estudo tem uma abordagem </w:t>
      </w:r>
      <w:r w:rsidRPr="002D3487">
        <w:rPr>
          <w:noProof/>
          <w:color w:val="0070C0"/>
        </w:rPr>
        <w:t>e</w:t>
      </w:r>
      <w:r w:rsidRPr="002D3487">
        <w:rPr>
          <w:noProof/>
          <w:color w:val="0070C0"/>
        </w:rPr>
        <w:t xml:space="preserve">xploratória, baseado na importância </w:t>
      </w:r>
      <w:r w:rsidRPr="002D3487">
        <w:rPr>
          <w:noProof/>
          <w:color w:val="0070C0"/>
        </w:rPr>
        <w:t>de</w:t>
      </w:r>
      <w:r w:rsidRPr="002D3487">
        <w:rPr>
          <w:noProof/>
          <w:color w:val="0070C0"/>
        </w:rPr>
        <w:t xml:space="preserve"> possíveis soluções </w:t>
      </w:r>
      <w:r w:rsidRPr="002D3487">
        <w:rPr>
          <w:noProof/>
          <w:color w:val="0070C0"/>
        </w:rPr>
        <w:t>para promover o estudo dos alunos</w:t>
      </w:r>
      <w:r w:rsidR="002D3487" w:rsidRPr="002D3487">
        <w:rPr>
          <w:noProof/>
          <w:color w:val="0070C0"/>
        </w:rPr>
        <w:t xml:space="preserve"> de forma gamificada buscando resultados satisfatórios.</w:t>
      </w:r>
    </w:p>
    <w:p w14:paraId="4006D383" w14:textId="53191D8F" w:rsidR="008C163E" w:rsidRPr="002D3487" w:rsidRDefault="002D3487" w:rsidP="008C163E">
      <w:pPr>
        <w:ind w:firstLine="709"/>
        <w:rPr>
          <w:noProof/>
          <w:color w:val="0070C0"/>
        </w:rPr>
      </w:pPr>
      <w:r w:rsidRPr="002D3487">
        <w:rPr>
          <w:noProof/>
          <w:color w:val="0070C0"/>
        </w:rPr>
        <w:t xml:space="preserve">É importante ressaltar que além do entendimento por meio de levantamentos e conversas realizados junto aos envolvidos no processo para </w:t>
      </w:r>
      <w:r w:rsidRPr="002D3487">
        <w:rPr>
          <w:noProof/>
          <w:color w:val="0070C0"/>
        </w:rPr>
        <w:t>compreensão do problema</w:t>
      </w:r>
      <w:r w:rsidRPr="002D3487">
        <w:rPr>
          <w:noProof/>
          <w:color w:val="0070C0"/>
        </w:rPr>
        <w:t>, é fundamental a revisão da literatura</w:t>
      </w:r>
      <w:r w:rsidR="008C163E" w:rsidRPr="002D3487">
        <w:rPr>
          <w:noProof/>
          <w:color w:val="0070C0"/>
        </w:rPr>
        <w:t xml:space="preserve"> </w:t>
      </w:r>
      <w:r w:rsidRPr="002D3487">
        <w:rPr>
          <w:noProof/>
          <w:color w:val="0070C0"/>
        </w:rPr>
        <w:t xml:space="preserve">buscando-se artigos, livros e materiais diversos sobre </w:t>
      </w:r>
      <w:r>
        <w:rPr>
          <w:noProof/>
          <w:color w:val="0070C0"/>
        </w:rPr>
        <w:t xml:space="preserve">o assunto </w:t>
      </w:r>
      <w:r w:rsidRPr="008C163E">
        <w:rPr>
          <w:noProof/>
        </w:rPr>
        <w:t>gamificação</w:t>
      </w:r>
      <w:r>
        <w:rPr>
          <w:noProof/>
        </w:rPr>
        <w:t>,</w:t>
      </w:r>
      <w:r w:rsidRPr="008C163E">
        <w:rPr>
          <w:noProof/>
        </w:rPr>
        <w:t xml:space="preserve"> processos gerenciais</w:t>
      </w:r>
      <w:r>
        <w:rPr>
          <w:noProof/>
        </w:rPr>
        <w:t>, dentre outros</w:t>
      </w:r>
      <w:r w:rsidR="008C163E" w:rsidRPr="002D3487">
        <w:rPr>
          <w:noProof/>
          <w:color w:val="0070C0"/>
        </w:rPr>
        <w:t>.</w:t>
      </w:r>
    </w:p>
    <w:p w14:paraId="08381B98" w14:textId="19542FD6" w:rsidR="008C163E" w:rsidRPr="002D3487" w:rsidRDefault="002D3487" w:rsidP="008C163E">
      <w:pPr>
        <w:ind w:firstLine="709"/>
        <w:rPr>
          <w:noProof/>
          <w:color w:val="0070C0"/>
        </w:rPr>
      </w:pPr>
      <w:r w:rsidRPr="002D3487">
        <w:rPr>
          <w:noProof/>
          <w:color w:val="0070C0"/>
        </w:rPr>
        <w:t xml:space="preserve">Diversos </w:t>
      </w:r>
      <w:r w:rsidR="008C163E" w:rsidRPr="002D3487">
        <w:rPr>
          <w:noProof/>
          <w:color w:val="0070C0"/>
        </w:rPr>
        <w:t xml:space="preserve">questionários serão </w:t>
      </w:r>
      <w:r w:rsidRPr="002D3487">
        <w:rPr>
          <w:noProof/>
          <w:color w:val="0070C0"/>
        </w:rPr>
        <w:t>aplicados na decorrência deste projeto a fim de verificar</w:t>
      </w:r>
      <w:r w:rsidR="008C163E" w:rsidRPr="002D3487">
        <w:rPr>
          <w:noProof/>
          <w:color w:val="0070C0"/>
        </w:rPr>
        <w:t xml:space="preserve"> a forma de criação de perguntas dos professores</w:t>
      </w:r>
      <w:r w:rsidRPr="002D3487">
        <w:rPr>
          <w:noProof/>
          <w:color w:val="0070C0"/>
        </w:rPr>
        <w:t xml:space="preserve">, </w:t>
      </w:r>
      <w:r w:rsidR="008C163E" w:rsidRPr="002D3487">
        <w:rPr>
          <w:noProof/>
          <w:color w:val="0070C0"/>
        </w:rPr>
        <w:t>pesquisa sobre o visual do protótipo não funcional</w:t>
      </w:r>
      <w:r w:rsidRPr="002D3487">
        <w:rPr>
          <w:noProof/>
          <w:color w:val="0070C0"/>
        </w:rPr>
        <w:t>, satisfação do público alvo, dentre outros</w:t>
      </w:r>
      <w:r w:rsidR="008C163E" w:rsidRPr="002D3487">
        <w:rPr>
          <w:noProof/>
          <w:color w:val="0070C0"/>
        </w:rPr>
        <w:t>.</w:t>
      </w:r>
    </w:p>
    <w:p w14:paraId="10690919" w14:textId="0C615B56" w:rsidR="008C163E" w:rsidRPr="002D3487" w:rsidRDefault="002D3487" w:rsidP="008C163E">
      <w:pPr>
        <w:ind w:firstLine="709"/>
        <w:rPr>
          <w:noProof/>
          <w:color w:val="0070C0"/>
        </w:rPr>
      </w:pPr>
      <w:r w:rsidRPr="002D3487">
        <w:rPr>
          <w:noProof/>
          <w:color w:val="0070C0"/>
        </w:rPr>
        <w:t>Desta forma trata-se</w:t>
      </w:r>
      <w:r w:rsidR="008C163E" w:rsidRPr="002D3487">
        <w:rPr>
          <w:noProof/>
          <w:color w:val="0070C0"/>
        </w:rPr>
        <w:t xml:space="preserve"> o estudo de caso focad</w:t>
      </w:r>
      <w:r w:rsidRPr="002D3487">
        <w:rPr>
          <w:noProof/>
          <w:color w:val="0070C0"/>
        </w:rPr>
        <w:t>o</w:t>
      </w:r>
      <w:r w:rsidR="008C163E" w:rsidRPr="002D3487">
        <w:rPr>
          <w:noProof/>
          <w:color w:val="0070C0"/>
        </w:rPr>
        <w:t xml:space="preserve"> </w:t>
      </w:r>
      <w:r w:rsidRPr="002D3487">
        <w:rPr>
          <w:noProof/>
          <w:color w:val="0070C0"/>
        </w:rPr>
        <w:t xml:space="preserve">inicialmente </w:t>
      </w:r>
      <w:r w:rsidR="008C163E" w:rsidRPr="002D3487">
        <w:rPr>
          <w:noProof/>
          <w:color w:val="0070C0"/>
        </w:rPr>
        <w:t xml:space="preserve">em uma </w:t>
      </w:r>
      <w:r w:rsidRPr="002D3487">
        <w:rPr>
          <w:noProof/>
          <w:color w:val="0070C0"/>
        </w:rPr>
        <w:t>ú</w:t>
      </w:r>
      <w:r w:rsidR="008C163E" w:rsidRPr="002D3487">
        <w:rPr>
          <w:noProof/>
          <w:color w:val="0070C0"/>
        </w:rPr>
        <w:t>nica instituição</w:t>
      </w:r>
      <w:r w:rsidRPr="002D3487">
        <w:rPr>
          <w:noProof/>
          <w:color w:val="0070C0"/>
        </w:rPr>
        <w:t xml:space="preserve"> </w:t>
      </w:r>
      <w:r w:rsidR="008C163E" w:rsidRPr="002D3487">
        <w:rPr>
          <w:noProof/>
          <w:color w:val="0070C0"/>
        </w:rPr>
        <w:t xml:space="preserve">(Fatec Franco da Rocha) </w:t>
      </w:r>
      <w:r w:rsidRPr="002D3487">
        <w:rPr>
          <w:noProof/>
          <w:color w:val="0070C0"/>
        </w:rPr>
        <w:t>a qual será objeto de estudo neste projeto</w:t>
      </w:r>
      <w:r w:rsidR="008C163E" w:rsidRPr="002D3487">
        <w:rPr>
          <w:noProof/>
          <w:color w:val="0070C0"/>
        </w:rPr>
        <w:t>.</w:t>
      </w:r>
      <w:r w:rsidRPr="002D3487">
        <w:rPr>
          <w:noProof/>
          <w:color w:val="0070C0"/>
        </w:rPr>
        <w:t xml:space="preserve"> Se conveniente será verificada a possibilidade de extensão deste projeto para outros cenários.</w:t>
      </w:r>
    </w:p>
    <w:p w14:paraId="26D6EC51" w14:textId="4D02B081" w:rsidR="00086E20" w:rsidRPr="00963555" w:rsidRDefault="002610B3" w:rsidP="00963555">
      <w:pPr>
        <w:pStyle w:val="Ttulo2"/>
      </w:pPr>
      <w:bookmarkStart w:id="13" w:name="_Toc111420492"/>
      <w:bookmarkStart w:id="14" w:name="_Toc147748324"/>
      <w:r>
        <w:t>Organização do Trabalho</w:t>
      </w:r>
      <w:bookmarkEnd w:id="13"/>
      <w:bookmarkEnd w:id="14"/>
    </w:p>
    <w:p w14:paraId="13708294" w14:textId="77777777" w:rsidR="006B6946" w:rsidRPr="003C7B1D" w:rsidRDefault="006B6946" w:rsidP="00D472F3">
      <w:pPr>
        <w:ind w:firstLine="709"/>
        <w:rPr>
          <w:noProof/>
        </w:rPr>
      </w:pPr>
      <w:r w:rsidRPr="003C7B1D">
        <w:rPr>
          <w:noProof/>
        </w:rPr>
        <w:t xml:space="preserve">O presente trabalho foi desenvolvido seguindo uma divisão dos tópicos dispostos em 5 capítulos. </w:t>
      </w:r>
    </w:p>
    <w:p w14:paraId="564B44C4" w14:textId="77777777" w:rsidR="00E66437" w:rsidRPr="00733C27" w:rsidRDefault="00E66437" w:rsidP="00733C27">
      <w:pPr>
        <w:rPr>
          <w:b/>
          <w:bCs/>
          <w:noProof/>
          <w:color w:val="C00000"/>
          <w:u w:val="single"/>
        </w:rPr>
      </w:pPr>
      <w:r w:rsidRPr="00733C27">
        <w:rPr>
          <w:b/>
          <w:bCs/>
          <w:noProof/>
          <w:color w:val="C00000"/>
          <w:u w:val="single"/>
        </w:rPr>
        <w:t>SÓ UM EXEMPLO:</w:t>
      </w:r>
    </w:p>
    <w:p w14:paraId="75731583" w14:textId="77777777" w:rsidR="006B6946" w:rsidRDefault="006B6946" w:rsidP="00D472F3">
      <w:pPr>
        <w:ind w:firstLine="709"/>
        <w:rPr>
          <w:noProof/>
          <w:color w:val="C00000"/>
        </w:rPr>
      </w:pPr>
      <w:r w:rsidRPr="003C7B1D">
        <w:rPr>
          <w:noProof/>
          <w:color w:val="C00000"/>
        </w:rPr>
        <w:lastRenderedPageBreak/>
        <w:t>O primeiro capítulo apresenta uma breve introdução que permite visualizar o contexto atual em que o tema de pesquisa se encontra inserido. Também faz parte da primeira parte do trabalho os objetivos, justificativa e metodologia.</w:t>
      </w:r>
    </w:p>
    <w:p w14:paraId="5B0D2A24" w14:textId="77777777" w:rsidR="006B6946" w:rsidRPr="003C7B1D" w:rsidRDefault="006B6946" w:rsidP="00D472F3">
      <w:pPr>
        <w:ind w:firstLine="709"/>
        <w:rPr>
          <w:noProof/>
          <w:color w:val="C00000"/>
        </w:rPr>
      </w:pPr>
      <w:r w:rsidRPr="003C7B1D">
        <w:rPr>
          <w:noProof/>
          <w:color w:val="C00000"/>
        </w:rPr>
        <w:t xml:space="preserve">O segundo capítulo refere-se à revisão da literatura utilizada para o embasamento na elaboração do trabalho, trazendo conceitos e definições importantes para a compreensão no que diz respeito </w:t>
      </w:r>
      <w:r w:rsidRPr="006B6946">
        <w:rPr>
          <w:noProof/>
          <w:color w:val="C00000"/>
        </w:rPr>
        <w:t>aos processos e serviços na área de atuação da empresa pesquisada.</w:t>
      </w:r>
      <w:r w:rsidRPr="003C7B1D">
        <w:rPr>
          <w:noProof/>
          <w:color w:val="C00000"/>
        </w:rPr>
        <w:t xml:space="preserve"> </w:t>
      </w:r>
    </w:p>
    <w:p w14:paraId="587F9175" w14:textId="7AA0FB44" w:rsidR="006B6946" w:rsidRDefault="00086E20" w:rsidP="00D472F3">
      <w:pPr>
        <w:ind w:firstLine="709"/>
        <w:rPr>
          <w:noProof/>
          <w:color w:val="C00000"/>
        </w:rPr>
      </w:pPr>
      <w:r w:rsidRPr="006B6946">
        <w:rPr>
          <w:noProof/>
          <w:color w:val="C00000"/>
        </w:rPr>
        <w:t xml:space="preserve">O terceiro capítulo abrange todo o processo de análise </w:t>
      </w:r>
      <w:r w:rsidR="00963555" w:rsidRPr="006B6946">
        <w:rPr>
          <w:noProof/>
          <w:color w:val="C00000"/>
        </w:rPr>
        <w:t>da empresa XXXX</w:t>
      </w:r>
      <w:r w:rsidR="006B6946" w:rsidRPr="006B6946">
        <w:rPr>
          <w:noProof/>
          <w:color w:val="C00000"/>
        </w:rPr>
        <w:t xml:space="preserve"> e </w:t>
      </w:r>
      <w:r w:rsidR="006B6946" w:rsidRPr="003C7B1D">
        <w:rPr>
          <w:noProof/>
          <w:color w:val="C00000"/>
        </w:rPr>
        <w:t xml:space="preserve">todo </w:t>
      </w:r>
      <w:r w:rsidR="006B6946">
        <w:rPr>
          <w:noProof/>
          <w:color w:val="C00000"/>
        </w:rPr>
        <w:t>o desenvolvimento da proposta sobre o tema estudado descrevendo o objeto de estudo.</w:t>
      </w:r>
    </w:p>
    <w:p w14:paraId="4C1F2C0E" w14:textId="033A90BB" w:rsidR="00963555" w:rsidRPr="00733C27" w:rsidRDefault="006B6946" w:rsidP="00D472F3">
      <w:pPr>
        <w:ind w:firstLine="709"/>
        <w:rPr>
          <w:noProof/>
          <w:color w:val="C00000"/>
        </w:rPr>
      </w:pPr>
      <w:r w:rsidRPr="002A0EEC">
        <w:rPr>
          <w:noProof/>
          <w:color w:val="C00000"/>
        </w:rPr>
        <w:t>No quarto capítulo são apontados os resultados e discussões pautado em todo levantamento e estudo da empresa.</w:t>
      </w:r>
      <w:r>
        <w:rPr>
          <w:noProof/>
          <w:color w:val="C00000"/>
        </w:rPr>
        <w:t xml:space="preserve"> </w:t>
      </w:r>
      <w:r w:rsidR="00963555" w:rsidRPr="00733C27">
        <w:rPr>
          <w:noProof/>
          <w:color w:val="C00000"/>
        </w:rPr>
        <w:t xml:space="preserve">Por fim, são </w:t>
      </w:r>
      <w:r w:rsidR="00071D47" w:rsidRPr="00733C27">
        <w:rPr>
          <w:noProof/>
          <w:color w:val="C00000"/>
        </w:rPr>
        <w:t>mostrados</w:t>
      </w:r>
      <w:r w:rsidR="00963555" w:rsidRPr="00733C27">
        <w:rPr>
          <w:noProof/>
          <w:color w:val="C00000"/>
        </w:rPr>
        <w:t xml:space="preserve"> os resultados e uma breve análise dos dados oriundos dos questionários respondidos junto aos gestores da organização. </w:t>
      </w:r>
    </w:p>
    <w:p w14:paraId="3549D980" w14:textId="77777777" w:rsidR="006B6946" w:rsidRPr="002A0EEC" w:rsidRDefault="006B6946" w:rsidP="00D472F3">
      <w:pPr>
        <w:ind w:firstLine="709"/>
        <w:rPr>
          <w:noProof/>
          <w:color w:val="C00000"/>
        </w:rPr>
      </w:pPr>
      <w:r w:rsidRPr="002A0EEC">
        <w:rPr>
          <w:noProof/>
          <w:color w:val="C00000"/>
        </w:rPr>
        <w:t>No quinto e último capítulo são apresentadas as considerações finais apontando uma análise em relação aos objetivos iniciais e a metodologia adotada para o desenvolvimento do projeto.</w:t>
      </w:r>
    </w:p>
    <w:p w14:paraId="75906178" w14:textId="77777777" w:rsidR="006B6946" w:rsidRPr="00963555" w:rsidRDefault="006B6946" w:rsidP="00963555">
      <w:pPr>
        <w:rPr>
          <w:color w:val="C00000"/>
          <w:highlight w:val="yellow"/>
        </w:rPr>
      </w:pPr>
    </w:p>
    <w:p w14:paraId="6EEA4377" w14:textId="77777777" w:rsidR="0006628F" w:rsidRDefault="0006628F">
      <w:pPr>
        <w:spacing w:line="240" w:lineRule="auto"/>
        <w:jc w:val="left"/>
      </w:pPr>
      <w:r>
        <w:br w:type="page"/>
      </w:r>
    </w:p>
    <w:p w14:paraId="2C2B1222" w14:textId="77777777" w:rsidR="005B3567" w:rsidRPr="00733C27" w:rsidRDefault="005B3567" w:rsidP="005B3567">
      <w:pPr>
        <w:rPr>
          <w:color w:val="FF0000"/>
          <w:sz w:val="18"/>
          <w:szCs w:val="18"/>
        </w:rPr>
      </w:pPr>
      <w:r w:rsidRPr="00733C27">
        <w:rPr>
          <w:color w:val="FF0000"/>
          <w:sz w:val="18"/>
          <w:szCs w:val="18"/>
        </w:rPr>
        <w:lastRenderedPageBreak/>
        <w:t>Comece a seção</w:t>
      </w:r>
      <w:r w:rsidR="00C73C18" w:rsidRPr="00733C27">
        <w:rPr>
          <w:color w:val="FF0000"/>
          <w:sz w:val="18"/>
          <w:szCs w:val="18"/>
        </w:rPr>
        <w:t xml:space="preserve"> primária</w:t>
      </w:r>
      <w:r w:rsidRPr="00733C27">
        <w:rPr>
          <w:color w:val="FF0000"/>
          <w:sz w:val="18"/>
          <w:szCs w:val="18"/>
        </w:rPr>
        <w:t xml:space="preserve"> 2 </w:t>
      </w:r>
      <w:r w:rsidR="00605D5B" w:rsidRPr="00733C27">
        <w:rPr>
          <w:color w:val="FF0000"/>
          <w:sz w:val="18"/>
          <w:szCs w:val="18"/>
        </w:rPr>
        <w:t>REVISÃO DA LITERATURA</w:t>
      </w:r>
      <w:r w:rsidRPr="00733C27">
        <w:rPr>
          <w:color w:val="FF0000"/>
          <w:sz w:val="18"/>
          <w:szCs w:val="18"/>
        </w:rPr>
        <w:t xml:space="preserve"> na primeira linha desta página.</w:t>
      </w:r>
    </w:p>
    <w:p w14:paraId="0B637D65" w14:textId="77777777" w:rsidR="005B3567" w:rsidRDefault="00605D5B" w:rsidP="005B3567">
      <w:pPr>
        <w:pStyle w:val="Ttulo1"/>
      </w:pPr>
      <w:bookmarkStart w:id="15" w:name="_Toc111420493"/>
      <w:bookmarkStart w:id="16" w:name="_Toc147748325"/>
      <w:r>
        <w:t>REVISÃO DA LITERATURA</w:t>
      </w:r>
      <w:bookmarkEnd w:id="15"/>
      <w:bookmarkEnd w:id="16"/>
    </w:p>
    <w:p w14:paraId="254CF3CE" w14:textId="534516B0" w:rsidR="00B642A9" w:rsidRPr="00367E3F" w:rsidRDefault="002F1563" w:rsidP="00B642A9">
      <w:pPr>
        <w:rPr>
          <w:color w:val="FF0000"/>
          <w:sz w:val="16"/>
        </w:rPr>
      </w:pPr>
      <w:r w:rsidRPr="00367E3F">
        <w:rPr>
          <w:color w:val="FF0000"/>
          <w:sz w:val="16"/>
        </w:rPr>
        <w:t xml:space="preserve">NÃO DEIXE </w:t>
      </w:r>
      <w:r>
        <w:rPr>
          <w:color w:val="FF0000"/>
          <w:sz w:val="16"/>
        </w:rPr>
        <w:t xml:space="preserve">ESTA SEÇÃO PRIMÁRIA </w:t>
      </w:r>
      <w:r w:rsidRPr="00367E3F">
        <w:rPr>
          <w:color w:val="FF0000"/>
          <w:sz w:val="16"/>
        </w:rPr>
        <w:t>SEM TEXTO</w:t>
      </w:r>
      <w:r w:rsidR="00B642A9">
        <w:rPr>
          <w:color w:val="FF0000"/>
          <w:sz w:val="16"/>
        </w:rPr>
        <w:t>.</w:t>
      </w:r>
      <w:r w:rsidR="00605D5B">
        <w:rPr>
          <w:color w:val="FF0000"/>
          <w:sz w:val="16"/>
        </w:rPr>
        <w:t xml:space="preserve"> Exemplo abaixo de parágrafo introdutório do capítulo.</w:t>
      </w:r>
    </w:p>
    <w:p w14:paraId="78F72E61" w14:textId="77777777" w:rsidR="00917078" w:rsidRPr="00733C27" w:rsidRDefault="00917078" w:rsidP="00733C27">
      <w:pPr>
        <w:rPr>
          <w:b/>
          <w:bCs/>
          <w:noProof/>
          <w:color w:val="C00000"/>
          <w:u w:val="single"/>
        </w:rPr>
      </w:pPr>
      <w:r w:rsidRPr="00733C27">
        <w:rPr>
          <w:b/>
          <w:bCs/>
          <w:noProof/>
          <w:color w:val="C00000"/>
          <w:u w:val="single"/>
        </w:rPr>
        <w:t>SÓ UM EXEMPLO:</w:t>
      </w:r>
    </w:p>
    <w:p w14:paraId="235B2ED0" w14:textId="3F2981E1" w:rsidR="00507CCB" w:rsidRDefault="00507CCB" w:rsidP="00D472F3">
      <w:pPr>
        <w:ind w:firstLine="709"/>
        <w:rPr>
          <w:noProof/>
          <w:color w:val="C00000"/>
        </w:rPr>
      </w:pPr>
      <w:r w:rsidRPr="002A0EEC">
        <w:rPr>
          <w:noProof/>
          <w:color w:val="C00000"/>
        </w:rPr>
        <w:t>Neste capítulo é apresentada uma revisão da literatura sobre o tema abordando conceitos e definições, etc.........</w:t>
      </w:r>
    </w:p>
    <w:p w14:paraId="1FA53AC9" w14:textId="4A998DE7" w:rsidR="00507CCB" w:rsidRDefault="00507CCB" w:rsidP="00D472F3">
      <w:pPr>
        <w:ind w:firstLine="709"/>
        <w:rPr>
          <w:noProof/>
          <w:color w:val="C00000"/>
        </w:rPr>
      </w:pPr>
      <w:r w:rsidRPr="002A0EEC">
        <w:rPr>
          <w:noProof/>
          <w:color w:val="C00000"/>
        </w:rPr>
        <w:t xml:space="preserve">O estudo refere-se a uma revisão dos temas de análise </w:t>
      </w:r>
      <w:r>
        <w:rPr>
          <w:noProof/>
          <w:color w:val="C00000"/>
        </w:rPr>
        <w:t xml:space="preserve">e coleta de dados com intuito de mapear os processos de forma detalhada para propor </w:t>
      </w:r>
      <w:r w:rsidR="00917078">
        <w:rPr>
          <w:noProof/>
          <w:color w:val="C00000"/>
        </w:rPr>
        <w:t xml:space="preserve">futuramente </w:t>
      </w:r>
      <w:r>
        <w:rPr>
          <w:noProof/>
          <w:color w:val="C00000"/>
        </w:rPr>
        <w:t>uma solução em software</w:t>
      </w:r>
      <w:r w:rsidRPr="002A0EEC">
        <w:rPr>
          <w:noProof/>
          <w:color w:val="C00000"/>
        </w:rPr>
        <w:t>.</w:t>
      </w:r>
    </w:p>
    <w:p w14:paraId="72321A08" w14:textId="6AEA3DB6" w:rsidR="00507CCB" w:rsidRDefault="00507CCB" w:rsidP="00D472F3">
      <w:pPr>
        <w:ind w:firstLine="709"/>
        <w:rPr>
          <w:noProof/>
          <w:color w:val="C00000"/>
        </w:rPr>
      </w:pPr>
      <w:r w:rsidRPr="002A0EEC">
        <w:rPr>
          <w:noProof/>
          <w:color w:val="C00000"/>
        </w:rPr>
        <w:t>Como bases de pesquisa foram utilizados artigos científicos, pesquisas na internet e na própria empresa.</w:t>
      </w:r>
    </w:p>
    <w:p w14:paraId="5345E5C9" w14:textId="77777777" w:rsidR="00CD1DF2" w:rsidRDefault="00CD1DF2" w:rsidP="00CD1DF2">
      <w:pPr>
        <w:ind w:firstLine="709"/>
        <w:rPr>
          <w:noProof/>
        </w:rPr>
      </w:pPr>
      <w:r w:rsidRPr="00DB1B9C">
        <w:rPr>
          <w:noProof/>
          <w:highlight w:val="yellow"/>
        </w:rPr>
        <w:t xml:space="preserve">Discorrer sobre </w:t>
      </w:r>
      <w:r>
        <w:rPr>
          <w:noProof/>
          <w:highlight w:val="yellow"/>
        </w:rPr>
        <w:t>........................</w:t>
      </w:r>
      <w:r w:rsidRPr="00DB1B9C">
        <w:rPr>
          <w:noProof/>
          <w:highlight w:val="yellow"/>
        </w:rPr>
        <w:t>COM BASE NA LITERATURA)</w:t>
      </w:r>
      <w:r>
        <w:rPr>
          <w:noProof/>
        </w:rPr>
        <w:t>. Todo este capítulo deve ser escrito com base em referências extraídas da literatura.</w:t>
      </w:r>
    </w:p>
    <w:p w14:paraId="0F1F5F0F" w14:textId="77777777" w:rsidR="00126233" w:rsidRPr="00126233" w:rsidRDefault="00126233" w:rsidP="00126233">
      <w:pPr>
        <w:ind w:firstLine="709"/>
        <w:rPr>
          <w:noProof/>
          <w:color w:val="FF0000"/>
        </w:rPr>
      </w:pPr>
      <w:bookmarkStart w:id="17" w:name="_Hlk143207840"/>
      <w:r w:rsidRPr="00126233">
        <w:rPr>
          <w:noProof/>
          <w:color w:val="FF0000"/>
        </w:rPr>
        <w:t>Lorem ipsum dolor sit amet, consectetuer adipiscing elit. Maecenas porttitor congue massa.</w:t>
      </w:r>
    </w:p>
    <w:p w14:paraId="418E7AB8" w14:textId="77777777" w:rsidR="00126233" w:rsidRPr="00126233" w:rsidRDefault="00126233" w:rsidP="00126233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 xml:space="preserve">Sempre colocar um parágrafo introdutório antes de pular para </w:t>
      </w:r>
      <w:r>
        <w:rPr>
          <w:noProof/>
          <w:color w:val="FF0000"/>
        </w:rPr>
        <w:t>um item/</w:t>
      </w:r>
      <w:r w:rsidRPr="00126233">
        <w:rPr>
          <w:noProof/>
          <w:color w:val="FF0000"/>
        </w:rPr>
        <w:t>subitem.</w:t>
      </w:r>
    </w:p>
    <w:p w14:paraId="64EDF848" w14:textId="5EAFA982" w:rsidR="00F55DD1" w:rsidRPr="00F53475" w:rsidRDefault="003663CF" w:rsidP="00F55DD1">
      <w:pPr>
        <w:pStyle w:val="Ttulo2"/>
        <w:rPr>
          <w:color w:val="000000" w:themeColor="text1"/>
        </w:rPr>
      </w:pPr>
      <w:bookmarkStart w:id="18" w:name="_Toc111420494"/>
      <w:bookmarkStart w:id="19" w:name="_Toc147748326"/>
      <w:bookmarkEnd w:id="17"/>
      <w:r w:rsidRPr="00F53475">
        <w:rPr>
          <w:color w:val="000000" w:themeColor="text1"/>
        </w:rPr>
        <w:t xml:space="preserve">Processos – porque são importantes na </w:t>
      </w:r>
      <w:r w:rsidR="00733C27">
        <w:rPr>
          <w:color w:val="000000" w:themeColor="text1"/>
        </w:rPr>
        <w:t>G</w:t>
      </w:r>
      <w:r w:rsidRPr="00F53475">
        <w:rPr>
          <w:color w:val="000000" w:themeColor="text1"/>
        </w:rPr>
        <w:t>estão</w:t>
      </w:r>
      <w:bookmarkEnd w:id="18"/>
      <w:bookmarkEnd w:id="19"/>
    </w:p>
    <w:p w14:paraId="192C57E9" w14:textId="4A92C3AA" w:rsidR="00F55DD1" w:rsidRPr="00DB1B9C" w:rsidRDefault="003663CF" w:rsidP="00DB1B9C">
      <w:pPr>
        <w:ind w:firstLine="680"/>
        <w:rPr>
          <w:noProof/>
        </w:rPr>
      </w:pPr>
      <w:r w:rsidRPr="00DB1B9C">
        <w:rPr>
          <w:noProof/>
          <w:highlight w:val="yellow"/>
        </w:rPr>
        <w:t>Discorrer sobre processos......(</w:t>
      </w:r>
      <w:r w:rsidR="00917078" w:rsidRPr="00DB1B9C">
        <w:rPr>
          <w:noProof/>
          <w:highlight w:val="yellow"/>
        </w:rPr>
        <w:t>COM BASE NA LITERATURA</w:t>
      </w:r>
      <w:r w:rsidRPr="00DB1B9C">
        <w:rPr>
          <w:noProof/>
          <w:highlight w:val="yellow"/>
        </w:rPr>
        <w:t>)</w:t>
      </w:r>
    </w:p>
    <w:p w14:paraId="0D18CC5B" w14:textId="77777777" w:rsidR="00507CCB" w:rsidRPr="00733C27" w:rsidRDefault="00507CCB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0B646B92" w14:textId="13BC7E36" w:rsidR="00507CCB" w:rsidRDefault="00507CCB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1AB1D43A" w14:textId="77777777" w:rsidR="008013DE" w:rsidRPr="00733C27" w:rsidRDefault="008013DE" w:rsidP="008013DE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3327749D" w14:textId="77777777" w:rsidR="008013DE" w:rsidRPr="00733C27" w:rsidRDefault="008013DE" w:rsidP="008013DE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6CD9497C" w14:textId="77777777" w:rsidR="008013DE" w:rsidRDefault="007470C9" w:rsidP="008013DE">
      <w:pPr>
        <w:ind w:firstLine="709"/>
        <w:rPr>
          <w:noProof/>
        </w:rPr>
      </w:pPr>
      <w:r w:rsidRPr="00D472F3">
        <w:rPr>
          <w:noProof/>
        </w:rPr>
        <w:t>Caso veja necessidade pode criar novos subitens para explorar o tema do trabalho.</w:t>
      </w:r>
      <w:bookmarkStart w:id="20" w:name="_Toc33789838"/>
      <w:bookmarkStart w:id="21" w:name="_Toc77616634"/>
      <w:bookmarkStart w:id="22" w:name="_Toc111420495"/>
    </w:p>
    <w:p w14:paraId="5E8EEDB2" w14:textId="59A6BE24" w:rsidR="00F53475" w:rsidRPr="008013DE" w:rsidRDefault="00F53475" w:rsidP="008013DE">
      <w:pPr>
        <w:pStyle w:val="Ttulo2"/>
        <w:rPr>
          <w:color w:val="000000" w:themeColor="text1"/>
        </w:rPr>
      </w:pPr>
      <w:bookmarkStart w:id="23" w:name="_Toc147748327"/>
      <w:r w:rsidRPr="008013DE">
        <w:rPr>
          <w:color w:val="000000" w:themeColor="text1"/>
        </w:rPr>
        <w:lastRenderedPageBreak/>
        <w:t xml:space="preserve">Sobre </w:t>
      </w:r>
      <w:bookmarkEnd w:id="20"/>
      <w:r w:rsidRPr="008013DE">
        <w:rPr>
          <w:color w:val="000000" w:themeColor="text1"/>
        </w:rPr>
        <w:t xml:space="preserve">.... (pesquisar item que trata seu </w:t>
      </w:r>
      <w:proofErr w:type="gramStart"/>
      <w:r w:rsidRPr="008013DE">
        <w:rPr>
          <w:color w:val="000000" w:themeColor="text1"/>
        </w:rPr>
        <w:t>trabalho)...</w:t>
      </w:r>
      <w:proofErr w:type="gramEnd"/>
      <w:r w:rsidRPr="008013DE">
        <w:rPr>
          <w:color w:val="000000" w:themeColor="text1"/>
        </w:rPr>
        <w:t xml:space="preserve"> por exemplo: OS (Ordem de Serviço), Sistemas de Estoque, Reciclagem, </w:t>
      </w:r>
      <w:r w:rsidR="00917078" w:rsidRPr="008013DE">
        <w:rPr>
          <w:color w:val="000000" w:themeColor="text1"/>
        </w:rPr>
        <w:t xml:space="preserve">Logística, </w:t>
      </w:r>
      <w:r w:rsidR="001B7177" w:rsidRPr="008013DE">
        <w:rPr>
          <w:color w:val="000000" w:themeColor="text1"/>
        </w:rPr>
        <w:t xml:space="preserve">Comércio Eletrônico, </w:t>
      </w:r>
      <w:r w:rsidR="00686310" w:rsidRPr="008013DE">
        <w:rPr>
          <w:color w:val="000000" w:themeColor="text1"/>
        </w:rPr>
        <w:t xml:space="preserve">Educação, </w:t>
      </w:r>
      <w:r w:rsidRPr="008013DE">
        <w:rPr>
          <w:color w:val="000000" w:themeColor="text1"/>
        </w:rPr>
        <w:t>etc</w:t>
      </w:r>
      <w:r w:rsidR="001B7177" w:rsidRPr="008013DE">
        <w:rPr>
          <w:color w:val="000000" w:themeColor="text1"/>
        </w:rPr>
        <w:t xml:space="preserve">, etc, </w:t>
      </w:r>
      <w:r w:rsidRPr="008013DE">
        <w:rPr>
          <w:color w:val="000000" w:themeColor="text1"/>
        </w:rPr>
        <w:t>...)</w:t>
      </w:r>
      <w:bookmarkEnd w:id="21"/>
      <w:bookmarkEnd w:id="22"/>
      <w:bookmarkEnd w:id="23"/>
    </w:p>
    <w:p w14:paraId="5C9CB23B" w14:textId="77777777" w:rsidR="00507CCB" w:rsidRPr="00733C27" w:rsidRDefault="00507CCB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026E628B" w14:textId="6E120AB3" w:rsidR="00507CCB" w:rsidRPr="00733C27" w:rsidRDefault="00507CCB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117FF765" w14:textId="77777777" w:rsidR="00F53475" w:rsidRPr="00733C27" w:rsidRDefault="00F53475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3DFBF1F3" w14:textId="77777777" w:rsidR="00D472F3" w:rsidRPr="00D472F3" w:rsidRDefault="00D472F3" w:rsidP="00D472F3">
      <w:pPr>
        <w:ind w:firstLine="709"/>
        <w:rPr>
          <w:noProof/>
        </w:rPr>
      </w:pPr>
      <w:bookmarkStart w:id="24" w:name="_Toc77616635"/>
      <w:bookmarkStart w:id="25" w:name="_Toc111420496"/>
      <w:r w:rsidRPr="00D472F3">
        <w:rPr>
          <w:noProof/>
        </w:rPr>
        <w:t>Caso veja necessidade pode criar novos subitens para explorar o tema do trabalho.</w:t>
      </w:r>
    </w:p>
    <w:p w14:paraId="61832854" w14:textId="77777777" w:rsidR="008013DE" w:rsidRDefault="00F53475" w:rsidP="00F53475">
      <w:pPr>
        <w:pStyle w:val="Ttulo2"/>
      </w:pPr>
      <w:bookmarkStart w:id="26" w:name="_Toc147748328"/>
      <w:r w:rsidRPr="00755C85">
        <w:t>A importância do entendimento do negócio</w:t>
      </w:r>
      <w:bookmarkEnd w:id="26"/>
      <w:r w:rsidRPr="00755C85">
        <w:t xml:space="preserve"> </w:t>
      </w:r>
    </w:p>
    <w:p w14:paraId="1DC91992" w14:textId="6C284F9D" w:rsidR="00F53475" w:rsidRPr="008013DE" w:rsidRDefault="00917078" w:rsidP="008013DE">
      <w:pPr>
        <w:ind w:firstLine="709"/>
        <w:rPr>
          <w:noProof/>
          <w:color w:val="C00000"/>
        </w:rPr>
      </w:pPr>
      <w:r w:rsidRPr="008013DE">
        <w:rPr>
          <w:noProof/>
          <w:color w:val="C00000"/>
          <w:highlight w:val="yellow"/>
        </w:rPr>
        <w:t>...</w:t>
      </w:r>
      <w:r w:rsidR="00F53475" w:rsidRPr="008013DE">
        <w:rPr>
          <w:noProof/>
          <w:color w:val="C00000"/>
          <w:highlight w:val="yellow"/>
        </w:rPr>
        <w:t>.. (pesquisar itens que trata seu trabalho)....</w:t>
      </w:r>
      <w:bookmarkEnd w:id="24"/>
      <w:bookmarkEnd w:id="25"/>
    </w:p>
    <w:p w14:paraId="46E6B38E" w14:textId="77777777" w:rsidR="00F53475" w:rsidRPr="00733C27" w:rsidRDefault="00F53475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126D86DE" w14:textId="35E2F0D1" w:rsidR="00F53475" w:rsidRPr="00733C27" w:rsidRDefault="00F53475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057DD9A9" w14:textId="77777777" w:rsidR="00D472F3" w:rsidRPr="00D472F3" w:rsidRDefault="00D472F3" w:rsidP="00D472F3">
      <w:pPr>
        <w:ind w:firstLine="709"/>
        <w:rPr>
          <w:noProof/>
        </w:rPr>
      </w:pPr>
      <w:r w:rsidRPr="00D472F3">
        <w:rPr>
          <w:noProof/>
        </w:rPr>
        <w:t>Caso veja necessidade pode criar novos subitens para explorar o tema do trabalho.</w:t>
      </w:r>
    </w:p>
    <w:p w14:paraId="11405054" w14:textId="77777777" w:rsidR="008013DE" w:rsidRDefault="000B1ED3" w:rsidP="000B1ED3">
      <w:pPr>
        <w:pStyle w:val="Ttulo2"/>
      </w:pPr>
      <w:bookmarkStart w:id="27" w:name="_Toc147748329"/>
      <w:r>
        <w:t>Sobre ODS</w:t>
      </w:r>
      <w:r w:rsidR="001B7177">
        <w:t xml:space="preserve"> (Objetivos de Desenvolvimento Sustentável)</w:t>
      </w:r>
      <w:bookmarkEnd w:id="27"/>
      <w:r>
        <w:t xml:space="preserve"> </w:t>
      </w:r>
    </w:p>
    <w:p w14:paraId="12DC8765" w14:textId="5838AC8C" w:rsidR="000B1ED3" w:rsidRPr="008013DE" w:rsidRDefault="000B1ED3" w:rsidP="008013DE">
      <w:pPr>
        <w:ind w:firstLine="709"/>
        <w:rPr>
          <w:noProof/>
          <w:color w:val="C00000"/>
        </w:rPr>
      </w:pPr>
      <w:r w:rsidRPr="008013DE">
        <w:rPr>
          <w:noProof/>
          <w:color w:val="C00000"/>
          <w:highlight w:val="yellow"/>
        </w:rPr>
        <w:t>.</w:t>
      </w:r>
      <w:r w:rsidR="00C62303" w:rsidRPr="008013DE">
        <w:rPr>
          <w:noProof/>
          <w:color w:val="C00000"/>
          <w:highlight w:val="yellow"/>
        </w:rPr>
        <w:t>..</w:t>
      </w:r>
      <w:r w:rsidRPr="008013DE">
        <w:rPr>
          <w:noProof/>
          <w:color w:val="C00000"/>
          <w:highlight w:val="yellow"/>
        </w:rPr>
        <w:t>.. (pesquisar itens na literatura que trate sobre ODS)</w:t>
      </w:r>
    </w:p>
    <w:p w14:paraId="6A62F875" w14:textId="77777777" w:rsidR="000B1ED3" w:rsidRPr="00733C27" w:rsidRDefault="000B1ED3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71E29DA2" w14:textId="77777777" w:rsidR="000B1ED3" w:rsidRPr="00733C27" w:rsidRDefault="000B1ED3" w:rsidP="00D472F3">
      <w:pPr>
        <w:ind w:firstLine="709"/>
        <w:rPr>
          <w:noProof/>
          <w:color w:val="C00000"/>
        </w:rPr>
      </w:pPr>
      <w:r w:rsidRPr="00733C27">
        <w:rPr>
          <w:noProof/>
          <w:color w:val="C00000"/>
        </w:rPr>
        <w:t>Lorem ipsum dolor sit amet, consectetuer adipiscing elit. Maecenas porttitor congue massa.</w:t>
      </w:r>
    </w:p>
    <w:p w14:paraId="4813EED4" w14:textId="77777777" w:rsidR="00D472F3" w:rsidRPr="00D472F3" w:rsidRDefault="00D472F3" w:rsidP="00D472F3">
      <w:pPr>
        <w:ind w:firstLine="709"/>
        <w:rPr>
          <w:noProof/>
        </w:rPr>
      </w:pPr>
      <w:r w:rsidRPr="00D472F3">
        <w:rPr>
          <w:noProof/>
        </w:rPr>
        <w:t>Caso veja necessidade pode criar novos subitens para explorar o tema do trabalho.</w:t>
      </w:r>
    </w:p>
    <w:p w14:paraId="254A0FF0" w14:textId="77777777" w:rsidR="00507CCB" w:rsidRDefault="00507CCB">
      <w:pPr>
        <w:spacing w:line="240" w:lineRule="auto"/>
        <w:jc w:val="left"/>
        <w:rPr>
          <w:rFonts w:cs="Arial"/>
          <w:b/>
          <w:bCs/>
          <w:caps/>
          <w:kern w:val="32"/>
          <w:szCs w:val="32"/>
        </w:rPr>
      </w:pPr>
      <w:r>
        <w:br w:type="page"/>
      </w:r>
    </w:p>
    <w:p w14:paraId="4A337CC8" w14:textId="5C402EA3" w:rsidR="00EB6A74" w:rsidRDefault="00EB6A74" w:rsidP="00EB6A74">
      <w:pPr>
        <w:pStyle w:val="Ttulo1"/>
      </w:pPr>
      <w:bookmarkStart w:id="28" w:name="_Toc111420497"/>
      <w:bookmarkStart w:id="29" w:name="_Toc147748330"/>
      <w:r>
        <w:lastRenderedPageBreak/>
        <w:t>ESTUDO DE CASO E PROJETO TÉCNICO - DESENVOLVIMENTO</w:t>
      </w:r>
      <w:bookmarkEnd w:id="28"/>
      <w:bookmarkEnd w:id="29"/>
    </w:p>
    <w:p w14:paraId="6AA73754" w14:textId="27CC31AA" w:rsidR="00DB1B9C" w:rsidRPr="00090E1C" w:rsidRDefault="00DB1B9C" w:rsidP="00D472F3">
      <w:pPr>
        <w:ind w:firstLine="709"/>
        <w:rPr>
          <w:noProof/>
          <w:color w:val="C00000"/>
        </w:rPr>
      </w:pPr>
      <w:r w:rsidRPr="00090E1C">
        <w:rPr>
          <w:noProof/>
          <w:color w:val="C00000"/>
        </w:rPr>
        <w:t xml:space="preserve">Neste capítulo apresenta-se o estudo de caso da empresa analisada, bem como o entendimento e modelagem dos processos envolvidos para proposta </w:t>
      </w:r>
      <w:r w:rsidR="00CA1247">
        <w:rPr>
          <w:noProof/>
          <w:color w:val="C00000"/>
        </w:rPr>
        <w:t xml:space="preserve">futura </w:t>
      </w:r>
      <w:r w:rsidRPr="00090E1C">
        <w:rPr>
          <w:noProof/>
          <w:color w:val="C00000"/>
        </w:rPr>
        <w:t>de solução de problemas baseado em software.</w:t>
      </w:r>
    </w:p>
    <w:p w14:paraId="744031B1" w14:textId="77777777" w:rsidR="00F16994" w:rsidRPr="0074762A" w:rsidRDefault="00F16994" w:rsidP="00D472F3">
      <w:pPr>
        <w:ind w:firstLine="709"/>
        <w:rPr>
          <w:noProof/>
          <w:color w:val="0070C0"/>
        </w:rPr>
      </w:pPr>
      <w:r w:rsidRPr="0074762A">
        <w:rPr>
          <w:noProof/>
          <w:color w:val="0070C0"/>
        </w:rPr>
        <w:t>A autorização da empresa para citação do nome neste trabalho pode ser vista no ANEXO A.</w:t>
      </w:r>
    </w:p>
    <w:p w14:paraId="7550D764" w14:textId="4331EA3B" w:rsidR="00826D9F" w:rsidRPr="00755C85" w:rsidRDefault="00826D9F" w:rsidP="00826D9F">
      <w:pPr>
        <w:pStyle w:val="Ttulo2"/>
      </w:pPr>
      <w:bookmarkStart w:id="30" w:name="_Toc49768724"/>
      <w:bookmarkStart w:id="31" w:name="_Toc111420498"/>
      <w:bookmarkStart w:id="32" w:name="_Toc147748331"/>
      <w:r w:rsidRPr="00755C85">
        <w:t>Descrição do Negócio</w:t>
      </w:r>
      <w:r w:rsidR="00384FF3">
        <w:t xml:space="preserve"> da </w:t>
      </w:r>
      <w:r w:rsidR="00384FF3" w:rsidRPr="00B55323">
        <w:t>Empresa</w:t>
      </w:r>
      <w:r w:rsidRPr="00B55323">
        <w:t xml:space="preserve"> (</w:t>
      </w:r>
      <w:r w:rsidR="00CA1247" w:rsidRPr="00B55323">
        <w:t>CANVAS</w:t>
      </w:r>
      <w:r w:rsidRPr="00B55323">
        <w:t>)</w:t>
      </w:r>
      <w:bookmarkEnd w:id="30"/>
      <w:bookmarkEnd w:id="31"/>
      <w:bookmarkEnd w:id="32"/>
    </w:p>
    <w:p w14:paraId="1075EB30" w14:textId="2F9BFF50" w:rsidR="00317B12" w:rsidRPr="00317B12" w:rsidRDefault="00317B12" w:rsidP="00317B12">
      <w:pPr>
        <w:ind w:firstLine="709"/>
        <w:rPr>
          <w:noProof/>
          <w:color w:val="0070C0"/>
        </w:rPr>
      </w:pPr>
      <w:r w:rsidRPr="00317B12">
        <w:rPr>
          <w:noProof/>
          <w:color w:val="0070C0"/>
        </w:rPr>
        <w:t>Para entendimento da empresa estudada, bem como identificação dos envolvidos nos processos</w:t>
      </w:r>
      <w:r w:rsidRPr="00317B12">
        <w:rPr>
          <w:noProof/>
          <w:color w:val="0070C0"/>
        </w:rPr>
        <w:t xml:space="preserve"> </w:t>
      </w:r>
      <w:r w:rsidRPr="00317B12">
        <w:rPr>
          <w:noProof/>
          <w:color w:val="0070C0"/>
        </w:rPr>
        <w:t>é necessária a descrição dos 9 blocos expostos no Canvas</w:t>
      </w:r>
      <w:r w:rsidRPr="00317B12">
        <w:rPr>
          <w:noProof/>
          <w:color w:val="0070C0"/>
        </w:rPr>
        <w:t xml:space="preserve"> para o entendimento do negócio</w:t>
      </w:r>
      <w:r w:rsidRPr="00317B12">
        <w:rPr>
          <w:noProof/>
          <w:color w:val="0070C0"/>
        </w:rPr>
        <w:t xml:space="preserve">, dentre os quais são citados </w:t>
      </w:r>
      <w:r w:rsidRPr="00317B12">
        <w:rPr>
          <w:noProof/>
          <w:color w:val="0070C0"/>
        </w:rPr>
        <w:t>Segmento de Clientes; Proposta de Valor; Canais; Relacionamento com Clientes; Fontes de Receita; Recursos Principais; Atividades Principais; Parcerias Principais e Estruturas de Custo.</w:t>
      </w:r>
    </w:p>
    <w:p w14:paraId="16CC4B55" w14:textId="3A2C0FE4" w:rsidR="00317B12" w:rsidRPr="00317B12" w:rsidRDefault="00317B12" w:rsidP="00317B12">
      <w:pPr>
        <w:ind w:firstLine="709"/>
        <w:rPr>
          <w:noProof/>
          <w:color w:val="0070C0"/>
        </w:rPr>
      </w:pPr>
      <w:r w:rsidRPr="00317B12">
        <w:rPr>
          <w:noProof/>
          <w:color w:val="0070C0"/>
        </w:rPr>
        <w:t xml:space="preserve">Cada </w:t>
      </w:r>
      <w:r w:rsidRPr="00317B12">
        <w:rPr>
          <w:noProof/>
          <w:color w:val="0070C0"/>
        </w:rPr>
        <w:t>bloco do Canvas</w:t>
      </w:r>
      <w:r w:rsidRPr="00317B12">
        <w:rPr>
          <w:noProof/>
          <w:color w:val="0070C0"/>
        </w:rPr>
        <w:t xml:space="preserve"> lista um conjunto de informações essenciais ao entendimento do negócio</w:t>
      </w:r>
      <w:r w:rsidRPr="00317B12">
        <w:rPr>
          <w:noProof/>
          <w:color w:val="0070C0"/>
        </w:rPr>
        <w:t xml:space="preserve"> como segue</w:t>
      </w:r>
      <w:r w:rsidRPr="00317B12">
        <w:rPr>
          <w:noProof/>
          <w:color w:val="0070C0"/>
        </w:rPr>
        <w:t>.</w:t>
      </w:r>
    </w:p>
    <w:p w14:paraId="3672CCE1" w14:textId="77777777" w:rsidR="00317B12" w:rsidRPr="00317B12" w:rsidRDefault="00317B12" w:rsidP="00317B12">
      <w:pPr>
        <w:ind w:firstLine="709"/>
        <w:rPr>
          <w:noProof/>
        </w:rPr>
      </w:pPr>
      <w:r w:rsidRPr="00317B12">
        <w:rPr>
          <w:noProof/>
        </w:rPr>
        <w:t>O Segmento de Clientes destaca qual é o público-alvo da empresa, que se resume no momento a Fatec Franco da Rocha.</w:t>
      </w:r>
    </w:p>
    <w:p w14:paraId="6D2A94C6" w14:textId="79A00FD2" w:rsidR="00317B12" w:rsidRPr="00317B12" w:rsidRDefault="00317B12" w:rsidP="00317B12">
      <w:pPr>
        <w:ind w:firstLine="709"/>
        <w:rPr>
          <w:noProof/>
          <w:color w:val="0070C0"/>
        </w:rPr>
      </w:pPr>
      <w:r w:rsidRPr="00317B12">
        <w:rPr>
          <w:noProof/>
          <w:color w:val="0070C0"/>
        </w:rPr>
        <w:t xml:space="preserve">A Proposta de Valor </w:t>
      </w:r>
      <w:r w:rsidRPr="00317B12">
        <w:rPr>
          <w:noProof/>
          <w:color w:val="0070C0"/>
        </w:rPr>
        <w:t>diz respeito ao</w:t>
      </w:r>
      <w:r w:rsidRPr="00317B12">
        <w:rPr>
          <w:noProof/>
          <w:color w:val="0070C0"/>
        </w:rPr>
        <w:t xml:space="preserve"> diferencial da empresa, que</w:t>
      </w:r>
      <w:r w:rsidRPr="00317B12">
        <w:rPr>
          <w:noProof/>
          <w:color w:val="0070C0"/>
        </w:rPr>
        <w:t xml:space="preserve"> deve</w:t>
      </w:r>
      <w:r w:rsidRPr="00317B12">
        <w:rPr>
          <w:noProof/>
          <w:color w:val="0070C0"/>
        </w:rPr>
        <w:t xml:space="preserve"> promove</w:t>
      </w:r>
      <w:r w:rsidRPr="00317B12">
        <w:rPr>
          <w:noProof/>
          <w:color w:val="0070C0"/>
        </w:rPr>
        <w:t>r</w:t>
      </w:r>
      <w:r w:rsidRPr="00317B12">
        <w:rPr>
          <w:noProof/>
          <w:color w:val="0070C0"/>
        </w:rPr>
        <w:t xml:space="preserve"> a praticidade e acessibilidade para a criação de formulários com um banco de questões do ENADE</w:t>
      </w:r>
      <w:r w:rsidRPr="00317B12">
        <w:rPr>
          <w:noProof/>
          <w:color w:val="0070C0"/>
        </w:rPr>
        <w:t>. Com esta base de dados criada</w:t>
      </w:r>
      <w:r w:rsidRPr="00317B12">
        <w:rPr>
          <w:noProof/>
          <w:color w:val="0070C0"/>
        </w:rPr>
        <w:t xml:space="preserve"> por meio de uma plataforma gamificada </w:t>
      </w:r>
      <w:r w:rsidRPr="00317B12">
        <w:rPr>
          <w:noProof/>
          <w:color w:val="0070C0"/>
        </w:rPr>
        <w:t>será possível aplicar simulados junto aos alunos para viabilizar o estudo dos diversos assuntos exigidos no exame nacional</w:t>
      </w:r>
      <w:r w:rsidRPr="00317B12">
        <w:rPr>
          <w:noProof/>
          <w:color w:val="0070C0"/>
        </w:rPr>
        <w:t>.</w:t>
      </w:r>
    </w:p>
    <w:p w14:paraId="159A633F" w14:textId="3C8918A0" w:rsidR="00317B12" w:rsidRPr="00317B12" w:rsidRDefault="00317B12" w:rsidP="00317B12">
      <w:pPr>
        <w:ind w:firstLine="709"/>
        <w:rPr>
          <w:noProof/>
        </w:rPr>
      </w:pPr>
      <w:r w:rsidRPr="00317B12">
        <w:rPr>
          <w:noProof/>
          <w:color w:val="0070C0"/>
        </w:rPr>
        <w:t>Com relação aos</w:t>
      </w:r>
      <w:r w:rsidRPr="00317B12">
        <w:rPr>
          <w:noProof/>
          <w:color w:val="0070C0"/>
        </w:rPr>
        <w:t xml:space="preserve"> Canais </w:t>
      </w:r>
      <w:r w:rsidRPr="00317B12">
        <w:rPr>
          <w:noProof/>
          <w:color w:val="0070C0"/>
        </w:rPr>
        <w:t xml:space="preserve">de Comunicação </w:t>
      </w:r>
      <w:r w:rsidRPr="00317B12">
        <w:rPr>
          <w:noProof/>
          <w:color w:val="0070C0"/>
        </w:rPr>
        <w:t xml:space="preserve">são </w:t>
      </w:r>
      <w:r w:rsidRPr="00317B12">
        <w:rPr>
          <w:noProof/>
          <w:color w:val="0070C0"/>
        </w:rPr>
        <w:t xml:space="preserve">abordados </w:t>
      </w:r>
      <w:r w:rsidRPr="00317B12">
        <w:rPr>
          <w:noProof/>
        </w:rPr>
        <w:t xml:space="preserve">os meios pelo qual os usuários poderiam </w:t>
      </w:r>
      <w:r w:rsidRPr="00317B12">
        <w:rPr>
          <w:noProof/>
          <w:color w:val="0070C0"/>
        </w:rPr>
        <w:t>acessar o</w:t>
      </w:r>
      <w:r w:rsidRPr="00317B12">
        <w:rPr>
          <w:noProof/>
          <w:color w:val="0070C0"/>
        </w:rPr>
        <w:t>s</w:t>
      </w:r>
      <w:r w:rsidRPr="00317B12">
        <w:rPr>
          <w:noProof/>
          <w:color w:val="0070C0"/>
        </w:rPr>
        <w:t xml:space="preserve"> </w:t>
      </w:r>
      <w:r w:rsidRPr="00317B12">
        <w:rPr>
          <w:noProof/>
          <w:color w:val="0070C0"/>
        </w:rPr>
        <w:t>simulados no formato treino ou competidor</w:t>
      </w:r>
      <w:r w:rsidRPr="00317B12">
        <w:rPr>
          <w:noProof/>
        </w:rPr>
        <w:t>,</w:t>
      </w:r>
      <w:r>
        <w:rPr>
          <w:noProof/>
        </w:rPr>
        <w:t xml:space="preserve"> e</w:t>
      </w:r>
      <w:r w:rsidRPr="00317B12">
        <w:rPr>
          <w:noProof/>
        </w:rPr>
        <w:t xml:space="preserve"> nesta circunstância para o acesso a plataforma mencionada seria utilizado um website.</w:t>
      </w:r>
    </w:p>
    <w:p w14:paraId="5EDE3057" w14:textId="1856DAD1" w:rsidR="00317B12" w:rsidRPr="00317B12" w:rsidRDefault="00317B12" w:rsidP="00317B12">
      <w:pPr>
        <w:ind w:firstLine="709"/>
        <w:rPr>
          <w:noProof/>
          <w:color w:val="0070C0"/>
        </w:rPr>
      </w:pPr>
      <w:r w:rsidRPr="00317B12">
        <w:rPr>
          <w:noProof/>
        </w:rPr>
        <w:t xml:space="preserve">No </w:t>
      </w:r>
      <w:r>
        <w:rPr>
          <w:noProof/>
        </w:rPr>
        <w:t>bloco</w:t>
      </w:r>
      <w:r w:rsidRPr="00317B12">
        <w:rPr>
          <w:noProof/>
        </w:rPr>
        <w:t xml:space="preserve"> Relacionamento com Clientes </w:t>
      </w:r>
      <w:r>
        <w:rPr>
          <w:noProof/>
        </w:rPr>
        <w:t>aponta-se</w:t>
      </w:r>
      <w:r w:rsidRPr="00317B12">
        <w:rPr>
          <w:noProof/>
        </w:rPr>
        <w:t xml:space="preserve"> como os usuários poderão se relacionar de forma mais direta </w:t>
      </w:r>
      <w:r w:rsidRPr="00317B12">
        <w:rPr>
          <w:noProof/>
          <w:color w:val="0070C0"/>
        </w:rPr>
        <w:t xml:space="preserve">com </w:t>
      </w:r>
      <w:r w:rsidRPr="00317B12">
        <w:rPr>
          <w:noProof/>
          <w:color w:val="0070C0"/>
        </w:rPr>
        <w:t>os responsáveis pela gestão d</w:t>
      </w:r>
      <w:r w:rsidRPr="00317B12">
        <w:rPr>
          <w:noProof/>
          <w:color w:val="0070C0"/>
        </w:rPr>
        <w:t>a plataforma</w:t>
      </w:r>
      <w:r w:rsidRPr="00317B12">
        <w:rPr>
          <w:noProof/>
        </w:rPr>
        <w:t>, sendo primordialmente por meio online</w:t>
      </w:r>
      <w:r>
        <w:rPr>
          <w:noProof/>
        </w:rPr>
        <w:t>, seja por meio das</w:t>
      </w:r>
      <w:r w:rsidRPr="00317B12">
        <w:rPr>
          <w:noProof/>
        </w:rPr>
        <w:t xml:space="preserve"> redes sociais como Instagram ou Facebook</w:t>
      </w:r>
      <w:r>
        <w:rPr>
          <w:noProof/>
        </w:rPr>
        <w:t xml:space="preserve">, </w:t>
      </w:r>
      <w:r w:rsidRPr="00317B12">
        <w:rPr>
          <w:noProof/>
          <w:color w:val="0070C0"/>
        </w:rPr>
        <w:t>ou um canal interno na plataforma (Ajuda)</w:t>
      </w:r>
      <w:r w:rsidRPr="00317B12">
        <w:rPr>
          <w:noProof/>
          <w:color w:val="0070C0"/>
        </w:rPr>
        <w:t>.</w:t>
      </w:r>
    </w:p>
    <w:p w14:paraId="0CF16C40" w14:textId="7C9EAB2D" w:rsidR="00317B12" w:rsidRPr="00354C58" w:rsidRDefault="00317B12" w:rsidP="00317B12">
      <w:pPr>
        <w:ind w:firstLine="709"/>
        <w:rPr>
          <w:noProof/>
          <w:color w:val="0070C0"/>
        </w:rPr>
      </w:pPr>
      <w:r w:rsidRPr="00317B12">
        <w:rPr>
          <w:noProof/>
        </w:rPr>
        <w:t>A Fonte de Receita e Estruturas de Custo</w:t>
      </w:r>
      <w:r w:rsidR="00354C58">
        <w:rPr>
          <w:noProof/>
        </w:rPr>
        <w:t>,</w:t>
      </w:r>
      <w:r w:rsidRPr="00317B12">
        <w:rPr>
          <w:noProof/>
        </w:rPr>
        <w:t xml:space="preserve"> </w:t>
      </w:r>
      <w:r w:rsidRPr="00354C58">
        <w:rPr>
          <w:noProof/>
          <w:color w:val="0070C0"/>
        </w:rPr>
        <w:t>são respectivamente</w:t>
      </w:r>
      <w:r w:rsidR="00354C58" w:rsidRPr="00354C58">
        <w:rPr>
          <w:noProof/>
          <w:color w:val="0070C0"/>
        </w:rPr>
        <w:t>,</w:t>
      </w:r>
      <w:r w:rsidRPr="00354C58">
        <w:rPr>
          <w:noProof/>
          <w:color w:val="0070C0"/>
        </w:rPr>
        <w:t xml:space="preserve"> </w:t>
      </w:r>
      <w:r w:rsidR="00354C58" w:rsidRPr="00354C58">
        <w:rPr>
          <w:noProof/>
          <w:color w:val="0070C0"/>
        </w:rPr>
        <w:t>os meios pelos quais a insitutição, bem como desenvolvedores da plataforma, buscam</w:t>
      </w:r>
      <w:r w:rsidRPr="00354C58">
        <w:rPr>
          <w:noProof/>
          <w:color w:val="0070C0"/>
        </w:rPr>
        <w:t xml:space="preserve"> lucro e quais são os custos fixos para manter </w:t>
      </w:r>
      <w:r w:rsidR="00354C58" w:rsidRPr="00354C58">
        <w:rPr>
          <w:noProof/>
          <w:color w:val="0070C0"/>
        </w:rPr>
        <w:t>esta estrutura</w:t>
      </w:r>
      <w:r w:rsidRPr="00354C58">
        <w:rPr>
          <w:noProof/>
          <w:color w:val="0070C0"/>
        </w:rPr>
        <w:t xml:space="preserve"> online</w:t>
      </w:r>
      <w:r w:rsidR="00354C58" w:rsidRPr="00354C58">
        <w:rPr>
          <w:noProof/>
          <w:color w:val="0070C0"/>
        </w:rPr>
        <w:t xml:space="preserve"> funcional</w:t>
      </w:r>
      <w:r w:rsidRPr="00354C58">
        <w:rPr>
          <w:noProof/>
          <w:color w:val="0070C0"/>
        </w:rPr>
        <w:t>.</w:t>
      </w:r>
    </w:p>
    <w:p w14:paraId="24D28348" w14:textId="265B6E24" w:rsidR="00317B12" w:rsidRPr="00354C58" w:rsidRDefault="00317B12" w:rsidP="00317B12">
      <w:pPr>
        <w:ind w:firstLine="709"/>
        <w:rPr>
          <w:noProof/>
        </w:rPr>
      </w:pPr>
      <w:r w:rsidRPr="00354C58">
        <w:rPr>
          <w:noProof/>
        </w:rPr>
        <w:lastRenderedPageBreak/>
        <w:t>Os Recursos Principais junto das Atividades Principais falam quais são as atividades prioritárias que a plataforma deve ter para se manter e tal qual os recursos cruciais para a realização de suas atividades</w:t>
      </w:r>
      <w:r w:rsidR="00354C58" w:rsidRPr="00354C58">
        <w:rPr>
          <w:noProof/>
        </w:rPr>
        <w:t xml:space="preserve"> </w:t>
      </w:r>
      <w:r w:rsidR="00354C58" w:rsidRPr="00354C58">
        <w:rPr>
          <w:noProof/>
          <w:color w:val="0070C0"/>
        </w:rPr>
        <w:t>rotineiras a fim de manter a estrutura funcional</w:t>
      </w:r>
      <w:r w:rsidRPr="00354C58">
        <w:rPr>
          <w:noProof/>
          <w:color w:val="0070C0"/>
        </w:rPr>
        <w:t>.</w:t>
      </w:r>
      <w:r w:rsidRPr="00354C58">
        <w:rPr>
          <w:noProof/>
        </w:rPr>
        <w:t xml:space="preserve"> Nestas circunstâncias seriam o servidor hospedando a plataforma e da manutenção que seria realizada neste servidor. </w:t>
      </w:r>
    </w:p>
    <w:p w14:paraId="3B032531" w14:textId="59AD3C3E" w:rsidR="00317B12" w:rsidRPr="00B109B9" w:rsidRDefault="00317B12" w:rsidP="00317B12">
      <w:pPr>
        <w:ind w:firstLine="709"/>
        <w:rPr>
          <w:noProof/>
          <w:color w:val="0070C0"/>
        </w:rPr>
      </w:pPr>
      <w:r w:rsidRPr="00B109B9">
        <w:rPr>
          <w:noProof/>
          <w:color w:val="0070C0"/>
        </w:rPr>
        <w:t xml:space="preserve">Por fim a Parceria Principal </w:t>
      </w:r>
      <w:r w:rsidR="00B109B9" w:rsidRPr="00B109B9">
        <w:rPr>
          <w:noProof/>
          <w:color w:val="0070C0"/>
        </w:rPr>
        <w:t>trata</w:t>
      </w:r>
      <w:r w:rsidRPr="00B109B9">
        <w:rPr>
          <w:noProof/>
          <w:color w:val="0070C0"/>
        </w:rPr>
        <w:t xml:space="preserve"> de quais </w:t>
      </w:r>
      <w:r w:rsidR="00B109B9" w:rsidRPr="00B109B9">
        <w:rPr>
          <w:noProof/>
          <w:color w:val="0070C0"/>
        </w:rPr>
        <w:t>parceiros</w:t>
      </w:r>
      <w:r w:rsidRPr="00B109B9">
        <w:rPr>
          <w:noProof/>
          <w:color w:val="0070C0"/>
        </w:rPr>
        <w:t xml:space="preserve"> </w:t>
      </w:r>
      <w:r w:rsidR="00B109B9" w:rsidRPr="00B109B9">
        <w:rPr>
          <w:noProof/>
          <w:color w:val="0070C0"/>
        </w:rPr>
        <w:t>podem auxiliar</w:t>
      </w:r>
      <w:r w:rsidRPr="00B109B9">
        <w:rPr>
          <w:noProof/>
          <w:color w:val="0070C0"/>
        </w:rPr>
        <w:t xml:space="preserve"> na </w:t>
      </w:r>
      <w:r w:rsidR="00B109B9" w:rsidRPr="00B109B9">
        <w:rPr>
          <w:noProof/>
          <w:color w:val="0070C0"/>
        </w:rPr>
        <w:t xml:space="preserve">divulgação, </w:t>
      </w:r>
      <w:r w:rsidRPr="00B109B9">
        <w:rPr>
          <w:noProof/>
          <w:color w:val="0070C0"/>
        </w:rPr>
        <w:t xml:space="preserve">produção e </w:t>
      </w:r>
      <w:r w:rsidR="00B109B9" w:rsidRPr="00B109B9">
        <w:rPr>
          <w:noProof/>
          <w:color w:val="0070C0"/>
        </w:rPr>
        <w:t>promoção d</w:t>
      </w:r>
      <w:r w:rsidRPr="00B109B9">
        <w:rPr>
          <w:noProof/>
          <w:color w:val="0070C0"/>
        </w:rPr>
        <w:t>a plataforma</w:t>
      </w:r>
      <w:r w:rsidR="00B109B9" w:rsidRPr="00B109B9">
        <w:rPr>
          <w:noProof/>
          <w:color w:val="0070C0"/>
        </w:rPr>
        <w:t>.</w:t>
      </w:r>
      <w:r w:rsidRPr="00B109B9">
        <w:rPr>
          <w:noProof/>
          <w:color w:val="0070C0"/>
        </w:rPr>
        <w:t xml:space="preserve"> </w:t>
      </w:r>
      <w:r w:rsidR="00B109B9" w:rsidRPr="00B109B9">
        <w:rPr>
          <w:noProof/>
          <w:color w:val="0070C0"/>
        </w:rPr>
        <w:t>A</w:t>
      </w:r>
      <w:r w:rsidRPr="00B109B9">
        <w:rPr>
          <w:noProof/>
          <w:color w:val="0070C0"/>
        </w:rPr>
        <w:t xml:space="preserve"> </w:t>
      </w:r>
      <w:r w:rsidR="00B109B9" w:rsidRPr="00B109B9">
        <w:rPr>
          <w:noProof/>
          <w:color w:val="0070C0"/>
        </w:rPr>
        <w:t xml:space="preserve">contribuição dos docentes da insitutição </w:t>
      </w:r>
      <w:r w:rsidRPr="00B109B9">
        <w:rPr>
          <w:noProof/>
          <w:color w:val="0070C0"/>
        </w:rPr>
        <w:t xml:space="preserve">FATEC Franco da Rocha </w:t>
      </w:r>
      <w:r w:rsidR="00B109B9" w:rsidRPr="00B109B9">
        <w:rPr>
          <w:noProof/>
          <w:color w:val="0070C0"/>
        </w:rPr>
        <w:t>seria de grande valia dado que os professores serão provedores de conteúdo para alimentar esta base de dados com as questões elaboradas</w:t>
      </w:r>
      <w:r w:rsidRPr="00B109B9">
        <w:rPr>
          <w:noProof/>
          <w:color w:val="0070C0"/>
        </w:rPr>
        <w:t>.</w:t>
      </w:r>
    </w:p>
    <w:p w14:paraId="1005B6D3" w14:textId="1AF88365" w:rsidR="00597639" w:rsidRPr="00B109B9" w:rsidRDefault="00B109B9" w:rsidP="00317B12">
      <w:pPr>
        <w:ind w:firstLine="709"/>
        <w:rPr>
          <w:noProof/>
          <w:color w:val="0070C0"/>
        </w:rPr>
      </w:pPr>
      <w:r w:rsidRPr="00B109B9">
        <w:rPr>
          <w:noProof/>
          <w:color w:val="0070C0"/>
        </w:rPr>
        <w:t>O</w:t>
      </w:r>
      <w:r w:rsidR="00317B12" w:rsidRPr="00B109B9">
        <w:rPr>
          <w:noProof/>
          <w:color w:val="0070C0"/>
        </w:rPr>
        <w:t xml:space="preserve"> Canvas foi utilizad</w:t>
      </w:r>
      <w:r w:rsidRPr="00B109B9">
        <w:rPr>
          <w:noProof/>
          <w:color w:val="0070C0"/>
        </w:rPr>
        <w:t>o</w:t>
      </w:r>
      <w:r w:rsidR="00317B12" w:rsidRPr="00B109B9">
        <w:rPr>
          <w:noProof/>
          <w:color w:val="0070C0"/>
        </w:rPr>
        <w:t xml:space="preserve"> </w:t>
      </w:r>
      <w:r w:rsidRPr="00B109B9">
        <w:rPr>
          <w:noProof/>
          <w:color w:val="0070C0"/>
        </w:rPr>
        <w:t>com intutio de viabilizar</w:t>
      </w:r>
      <w:r w:rsidR="00317B12" w:rsidRPr="00B109B9">
        <w:rPr>
          <w:noProof/>
          <w:color w:val="0070C0"/>
        </w:rPr>
        <w:t xml:space="preserve"> </w:t>
      </w:r>
      <w:r w:rsidRPr="00B109B9">
        <w:rPr>
          <w:noProof/>
          <w:color w:val="0070C0"/>
        </w:rPr>
        <w:t>de forma gráfica</w:t>
      </w:r>
      <w:r w:rsidR="00317B12" w:rsidRPr="00B109B9">
        <w:rPr>
          <w:noProof/>
          <w:color w:val="0070C0"/>
        </w:rPr>
        <w:t xml:space="preserve"> quais seriam as conexões e os fatores do negócio</w:t>
      </w:r>
      <w:r w:rsidRPr="00B109B9">
        <w:rPr>
          <w:noProof/>
          <w:color w:val="0070C0"/>
        </w:rPr>
        <w:t>,</w:t>
      </w:r>
      <w:r w:rsidR="00317B12" w:rsidRPr="00B109B9">
        <w:rPr>
          <w:noProof/>
          <w:color w:val="0070C0"/>
        </w:rPr>
        <w:t xml:space="preserve"> </w:t>
      </w:r>
      <w:r w:rsidRPr="00B109B9">
        <w:rPr>
          <w:noProof/>
          <w:color w:val="0070C0"/>
        </w:rPr>
        <w:t>promovendo uma</w:t>
      </w:r>
      <w:r w:rsidR="00317B12" w:rsidRPr="00B109B9">
        <w:rPr>
          <w:noProof/>
          <w:color w:val="0070C0"/>
        </w:rPr>
        <w:t xml:space="preserve"> visualização </w:t>
      </w:r>
      <w:r w:rsidRPr="00B109B9">
        <w:rPr>
          <w:noProof/>
          <w:color w:val="0070C0"/>
        </w:rPr>
        <w:t>facilitada e agradável da proposta abordada</w:t>
      </w:r>
      <w:r w:rsidR="00317B12" w:rsidRPr="00B109B9">
        <w:rPr>
          <w:noProof/>
          <w:color w:val="0070C0"/>
        </w:rPr>
        <w:t>.</w:t>
      </w:r>
      <w:r w:rsidRPr="00B109B9">
        <w:rPr>
          <w:noProof/>
          <w:color w:val="0070C0"/>
        </w:rPr>
        <w:t xml:space="preserve"> </w:t>
      </w:r>
      <w:r w:rsidR="00CA1247" w:rsidRPr="00B109B9">
        <w:rPr>
          <w:noProof/>
          <w:color w:val="0070C0"/>
        </w:rPr>
        <w:t>O Canvas desenv</w:t>
      </w:r>
      <w:r w:rsidR="000F6491" w:rsidRPr="00B109B9">
        <w:rPr>
          <w:noProof/>
          <w:color w:val="0070C0"/>
        </w:rPr>
        <w:t>o</w:t>
      </w:r>
      <w:r w:rsidR="00CA1247" w:rsidRPr="00B109B9">
        <w:rPr>
          <w:noProof/>
          <w:color w:val="0070C0"/>
        </w:rPr>
        <w:t xml:space="preserve">lvido </w:t>
      </w:r>
      <w:r w:rsidRPr="00B109B9">
        <w:rPr>
          <w:noProof/>
          <w:color w:val="0070C0"/>
        </w:rPr>
        <w:t>neste estudo</w:t>
      </w:r>
      <w:r w:rsidR="00CA1247" w:rsidRPr="00B109B9">
        <w:rPr>
          <w:noProof/>
          <w:color w:val="0070C0"/>
        </w:rPr>
        <w:t xml:space="preserve"> pode ser observado na figura 1.</w:t>
      </w:r>
    </w:p>
    <w:p w14:paraId="0C4E7BA7" w14:textId="0F08905E" w:rsidR="00CA1247" w:rsidRPr="00163EB1" w:rsidRDefault="00CA1247" w:rsidP="00CA1247">
      <w:pPr>
        <w:pStyle w:val="Legenda"/>
        <w:spacing w:after="120"/>
        <w:rPr>
          <w:sz w:val="22"/>
          <w:szCs w:val="22"/>
        </w:rPr>
      </w:pPr>
      <w:bookmarkStart w:id="33" w:name="_Toc147748311"/>
      <w:r w:rsidRPr="00163EB1">
        <w:rPr>
          <w:sz w:val="22"/>
          <w:szCs w:val="22"/>
        </w:rPr>
        <w:t xml:space="preserve">Figura </w:t>
      </w:r>
      <w:r w:rsidRPr="00163EB1">
        <w:rPr>
          <w:sz w:val="22"/>
          <w:szCs w:val="22"/>
        </w:rPr>
        <w:fldChar w:fldCharType="begin"/>
      </w:r>
      <w:r w:rsidRPr="00163EB1">
        <w:rPr>
          <w:sz w:val="22"/>
          <w:szCs w:val="22"/>
        </w:rPr>
        <w:instrText xml:space="preserve"> SEQ Figura \* ARABIC </w:instrText>
      </w:r>
      <w:r w:rsidRPr="00163EB1">
        <w:rPr>
          <w:sz w:val="22"/>
          <w:szCs w:val="22"/>
        </w:rPr>
        <w:fldChar w:fldCharType="separate"/>
      </w:r>
      <w:r w:rsidR="008C163E">
        <w:rPr>
          <w:noProof/>
          <w:sz w:val="22"/>
          <w:szCs w:val="22"/>
        </w:rPr>
        <w:t>1</w:t>
      </w:r>
      <w:r w:rsidRPr="00163EB1">
        <w:rPr>
          <w:sz w:val="22"/>
          <w:szCs w:val="22"/>
        </w:rPr>
        <w:fldChar w:fldCharType="end"/>
      </w:r>
      <w:r w:rsidRPr="00163EB1">
        <w:rPr>
          <w:sz w:val="22"/>
          <w:szCs w:val="22"/>
        </w:rPr>
        <w:t xml:space="preserve"> – Canvas </w:t>
      </w:r>
      <w:r w:rsidR="00B109B9">
        <w:rPr>
          <w:sz w:val="22"/>
          <w:szCs w:val="22"/>
        </w:rPr>
        <w:t>– Base de Dados ENADE para simulados na Fatec Franco da Rocha</w:t>
      </w:r>
      <w:bookmarkEnd w:id="33"/>
    </w:p>
    <w:p w14:paraId="7FA29BB7" w14:textId="06A2BEF2" w:rsidR="00CA1247" w:rsidRDefault="0012562B" w:rsidP="00CA1247">
      <w:pPr>
        <w:spacing w:line="240" w:lineRule="auto"/>
        <w:jc w:val="center"/>
        <w:rPr>
          <w:noProof/>
        </w:rPr>
      </w:pPr>
      <w:r w:rsidRPr="0012562B">
        <w:rPr>
          <w:noProof/>
        </w:rPr>
        <w:drawing>
          <wp:inline distT="0" distB="0" distL="0" distR="0" wp14:anchorId="2C83F8F8" wp14:editId="1783DB9E">
            <wp:extent cx="5844209" cy="4055110"/>
            <wp:effectExtent l="0" t="0" r="4445" b="2540"/>
            <wp:docPr id="2088325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259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955" cy="405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75E2" w14:textId="0CC951BF" w:rsidR="00597639" w:rsidRDefault="00CA1247" w:rsidP="00597639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 w:rsidR="001E0926"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524B65DE" w14:textId="77777777" w:rsidR="00C45312" w:rsidRPr="00C45312" w:rsidRDefault="00C45312" w:rsidP="00C45312">
      <w:pPr>
        <w:ind w:firstLine="709"/>
        <w:rPr>
          <w:noProof/>
          <w:color w:val="C00000"/>
          <w:sz w:val="16"/>
          <w:szCs w:val="16"/>
        </w:rPr>
      </w:pPr>
    </w:p>
    <w:p w14:paraId="67DBA161" w14:textId="5969FE3E" w:rsidR="00C45312" w:rsidRPr="00163EB1" w:rsidRDefault="00C45312" w:rsidP="00C45312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lastRenderedPageBreak/>
        <w:t>Lorem ipsum dolor sit amet, consectetuer adipiscing elit. Maecenas porttitor congue massa.</w:t>
      </w:r>
    </w:p>
    <w:p w14:paraId="2D694B15" w14:textId="4B5A4881" w:rsidR="00F53475" w:rsidRPr="007B52C9" w:rsidRDefault="00F53475" w:rsidP="00F53475">
      <w:pPr>
        <w:pStyle w:val="Ttulo3"/>
        <w:rPr>
          <w:sz w:val="22"/>
          <w:szCs w:val="22"/>
        </w:rPr>
      </w:pPr>
      <w:bookmarkStart w:id="34" w:name="_Toc77616640"/>
      <w:bookmarkStart w:id="35" w:name="_Toc111420499"/>
      <w:bookmarkStart w:id="36" w:name="_Toc147748332"/>
      <w:r w:rsidRPr="007B52C9">
        <w:rPr>
          <w:sz w:val="22"/>
          <w:szCs w:val="22"/>
        </w:rPr>
        <w:t>Modelagem de Processos</w:t>
      </w:r>
      <w:r>
        <w:rPr>
          <w:sz w:val="22"/>
          <w:szCs w:val="22"/>
        </w:rPr>
        <w:t xml:space="preserve"> de </w:t>
      </w:r>
      <w:r w:rsidRPr="00597639">
        <w:rPr>
          <w:sz w:val="22"/>
          <w:szCs w:val="22"/>
        </w:rPr>
        <w:t>Negócio (</w:t>
      </w:r>
      <w:r w:rsidR="00CA1247" w:rsidRPr="00597639">
        <w:rPr>
          <w:sz w:val="22"/>
          <w:szCs w:val="22"/>
        </w:rPr>
        <w:t>Mapa de Processos</w:t>
      </w:r>
      <w:r w:rsidRPr="00597639">
        <w:rPr>
          <w:sz w:val="22"/>
          <w:szCs w:val="22"/>
        </w:rPr>
        <w:t>)</w:t>
      </w:r>
      <w:bookmarkEnd w:id="34"/>
      <w:bookmarkEnd w:id="35"/>
      <w:bookmarkEnd w:id="36"/>
    </w:p>
    <w:p w14:paraId="581C6BCA" w14:textId="77777777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>A Fatec Franco da Rocha apresenta uma necessidade no que tange a abordagem dos conteúdos abordados no Exame Nacional do Desempenho dos Estudantes (ENADE). Recentemente o curso superior de Gestão da Tecnologia da Informação (GTI) tirou a nota máxima neste exame, e uma preocupação da instituição é fazer com que os alunos se familiarizem para que possam estar preparados para realização deste exame quando forem convocadas as próximas turmas.</w:t>
      </w:r>
    </w:p>
    <w:p w14:paraId="555FFD8C" w14:textId="77777777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>Pensando neste cenário, a coordenação do curso GTI apresentou uma proposta de projeto que vem ao encontro desta necessidade, ou seja, a ideia é fazer uma abordagem do conteúdo tratado nestas provas e aplicação em forma de simulados na Fatec Franco da Rocha a cada semestre.</w:t>
      </w:r>
    </w:p>
    <w:p w14:paraId="5E8EC38B" w14:textId="77777777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>A partir do entendimento do negócio a proposta prevê o desenvolvimento de uma plataforma que faça a abordagem desse conteúdo de forma lúdica para que os alunos possam conhecer o formato de questões e inclusive verificar os níveis de dificuldade a elas aplicado.</w:t>
      </w:r>
    </w:p>
    <w:p w14:paraId="25F0839D" w14:textId="77777777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>Para tanto a plataforma deve ter 3 (três) perfis de acesso: professor, aluno e coordenador. Cada perfil deve ter uma conta e os acessos serão permitidos e limitados de acordo com seu perfil.</w:t>
      </w:r>
    </w:p>
    <w:p w14:paraId="16F5E8E4" w14:textId="77777777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>Identificou-se que as ações do professor correspondem ao cadastro de questões, uma das atividades importantes para a formação dessa base de dados de questões que estará disponível na plataforma. Para cadastrar uma questão é necessário que o professor selecione a disciplina, bem como enunciado, a resposta correta e o nível de dificuldade (fácil, médio, difícil). Após a elaboração da questão o professor deve fazer o envio para avaliação.</w:t>
      </w:r>
    </w:p>
    <w:p w14:paraId="72F437E9" w14:textId="4D673855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 xml:space="preserve">Outra atribuição que cabe ao professor é promover a partida, ou seja, ele pode criar um simulado selecionando questões previamente cadastradas no banco de dados e o tempo necessário para realização daquela prova, visando que os alunos administrem seu tempo para </w:t>
      </w:r>
      <w:r w:rsidRPr="00597639">
        <w:rPr>
          <w:rFonts w:cs="Arial"/>
          <w:color w:val="0070C0"/>
        </w:rPr>
        <w:t>resolução</w:t>
      </w:r>
      <w:r>
        <w:rPr>
          <w:rFonts w:cs="Arial"/>
        </w:rPr>
        <w:t>. A partir daí um token (notificação) é disponibilizado ao professor para que ele divulgue aos alunos que irão participar do simulado.</w:t>
      </w:r>
    </w:p>
    <w:p w14:paraId="1E11D19E" w14:textId="051A57FD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lastRenderedPageBreak/>
        <w:t xml:space="preserve">Na finalização do jogo o professor pode ter acesso </w:t>
      </w:r>
      <w:r w:rsidRPr="00597639">
        <w:rPr>
          <w:rFonts w:cs="Arial"/>
          <w:color w:val="0070C0"/>
        </w:rPr>
        <w:t>a</w:t>
      </w:r>
      <w:r w:rsidR="00597639" w:rsidRPr="00597639">
        <w:rPr>
          <w:rFonts w:cs="Arial"/>
          <w:color w:val="0070C0"/>
        </w:rPr>
        <w:t>os</w:t>
      </w:r>
      <w:r w:rsidRPr="00597639">
        <w:rPr>
          <w:rFonts w:cs="Arial"/>
          <w:color w:val="0070C0"/>
        </w:rPr>
        <w:t xml:space="preserve"> relatórios </w:t>
      </w:r>
      <w:r>
        <w:rPr>
          <w:rFonts w:cs="Arial"/>
        </w:rPr>
        <w:t>sobre os dados da partida o que viabiliza o acompanhamento do desempenho dos alunos.</w:t>
      </w:r>
    </w:p>
    <w:p w14:paraId="2CA36A80" w14:textId="12191BEE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 xml:space="preserve">Quanto ao perfil de aluno identificou-se que </w:t>
      </w:r>
      <w:r w:rsidR="00796715">
        <w:rPr>
          <w:rFonts w:cs="Arial"/>
        </w:rPr>
        <w:t>ele</w:t>
      </w:r>
      <w:r>
        <w:rPr>
          <w:rFonts w:cs="Arial"/>
        </w:rPr>
        <w:t xml:space="preserve"> pode participar de uma partida realizando seu cadastro no jogo. Neste cadastro um item importante é o uso do e-mail institucional de forma que a plataforma é interna e institucional. Também deve-se informar o curso, semestre e uma senha para acessar o jogo. Outra característica importante é que o aluno pode escolher o modo de jogo, ou seja, existem as opções treino e competitivo. No modo treino o aluno pode parametrizar a partida (jogo) de acordo com sua necessidade de forma que pode escolher disciplinas, quantidade de questões e ao fim da partida terá acesso a um relatório para analisar seu desempenho. No modo competitivo o jogador participa de uma partida</w:t>
      </w:r>
      <w:r w:rsidR="00C45312">
        <w:rPr>
          <w:rFonts w:cs="Arial"/>
        </w:rPr>
        <w:t xml:space="preserve"> </w:t>
      </w:r>
      <w:r>
        <w:rPr>
          <w:rFonts w:cs="Arial"/>
        </w:rPr>
        <w:t>(simulado) criado previamente pelo professor.</w:t>
      </w:r>
    </w:p>
    <w:p w14:paraId="14396AA6" w14:textId="52B1F825" w:rsidR="00D046EE" w:rsidRDefault="00D046EE" w:rsidP="00796715">
      <w:pPr>
        <w:ind w:firstLine="708"/>
        <w:rPr>
          <w:rFonts w:cs="Arial"/>
        </w:rPr>
      </w:pPr>
      <w:r>
        <w:rPr>
          <w:rFonts w:cs="Arial"/>
        </w:rPr>
        <w:t xml:space="preserve">Para o perfil </w:t>
      </w:r>
      <w:r w:rsidR="00C45312" w:rsidRPr="00C45312">
        <w:rPr>
          <w:rFonts w:cs="Arial"/>
          <w:color w:val="0070C0"/>
        </w:rPr>
        <w:t>observado</w:t>
      </w:r>
      <w:r>
        <w:rPr>
          <w:rFonts w:cs="Arial"/>
        </w:rPr>
        <w:t xml:space="preserve"> na condição de coordenador de curso, </w:t>
      </w:r>
      <w:r w:rsidR="00C45312" w:rsidRPr="00C45312">
        <w:rPr>
          <w:rFonts w:cs="Arial"/>
          <w:color w:val="0070C0"/>
        </w:rPr>
        <w:t>pretende-se fazer</w:t>
      </w:r>
      <w:r w:rsidRPr="00C45312">
        <w:rPr>
          <w:rFonts w:cs="Arial"/>
          <w:color w:val="0070C0"/>
        </w:rPr>
        <w:t xml:space="preserve"> em página separada do jogo</w:t>
      </w:r>
      <w:r w:rsidR="00C45312">
        <w:rPr>
          <w:rFonts w:cs="Arial"/>
        </w:rPr>
        <w:t xml:space="preserve">, </w:t>
      </w:r>
      <w:r w:rsidR="00C45312" w:rsidRPr="00C45312">
        <w:rPr>
          <w:rFonts w:cs="Arial"/>
          <w:color w:val="0070C0"/>
        </w:rPr>
        <w:t>ou seja, um acesso</w:t>
      </w:r>
      <w:r w:rsidRPr="00C45312">
        <w:rPr>
          <w:rFonts w:cs="Arial"/>
          <w:color w:val="0070C0"/>
        </w:rPr>
        <w:t xml:space="preserve"> criad</w:t>
      </w:r>
      <w:r w:rsidR="00C45312" w:rsidRPr="00C45312">
        <w:rPr>
          <w:rFonts w:cs="Arial"/>
          <w:color w:val="0070C0"/>
        </w:rPr>
        <w:t>o</w:t>
      </w:r>
      <w:r w:rsidRPr="00C45312">
        <w:rPr>
          <w:rFonts w:cs="Arial"/>
          <w:color w:val="0070C0"/>
        </w:rPr>
        <w:t xml:space="preserve"> especialmente para</w:t>
      </w:r>
      <w:r w:rsidR="00C45312" w:rsidRPr="00C45312">
        <w:rPr>
          <w:rFonts w:cs="Arial"/>
          <w:color w:val="0070C0"/>
        </w:rPr>
        <w:t xml:space="preserve"> </w:t>
      </w:r>
      <w:r w:rsidRPr="00C45312">
        <w:rPr>
          <w:rFonts w:cs="Arial"/>
          <w:color w:val="0070C0"/>
        </w:rPr>
        <w:t xml:space="preserve">coordenadores, visando que essas informações sejam privadas </w:t>
      </w:r>
      <w:r w:rsidR="00C45312" w:rsidRPr="00C45312">
        <w:rPr>
          <w:rFonts w:cs="Arial"/>
          <w:color w:val="0070C0"/>
        </w:rPr>
        <w:t>e restritas a este perfil</w:t>
      </w:r>
      <w:r>
        <w:rPr>
          <w:rFonts w:cs="Arial"/>
        </w:rPr>
        <w:t xml:space="preserve">. </w:t>
      </w:r>
      <w:r w:rsidR="00C45312" w:rsidRPr="00C45312">
        <w:rPr>
          <w:rFonts w:cs="Arial"/>
          <w:color w:val="0070C0"/>
        </w:rPr>
        <w:t>O coordenador de curso</w:t>
      </w:r>
      <w:r w:rsidRPr="00C45312">
        <w:rPr>
          <w:rFonts w:cs="Arial"/>
          <w:color w:val="0070C0"/>
        </w:rPr>
        <w:t xml:space="preserve"> </w:t>
      </w:r>
      <w:r>
        <w:rPr>
          <w:rFonts w:cs="Arial"/>
        </w:rPr>
        <w:t>também deve possuir um cadastro fazendo uso de seu e-mail institucional, e informando curso, nome e senha. O coordenador será responsável por inserir os professores na plataforma, ou seja, cabe ao coordenador realizar o cadastro dos professores na plataforma, informando nome, e-mail institucional do professor e a(s) turma(s) as quais o professor ministra disciplinas.</w:t>
      </w:r>
    </w:p>
    <w:p w14:paraId="79BD13FB" w14:textId="6FB91668" w:rsidR="00D046EE" w:rsidRDefault="00796715" w:rsidP="00796715">
      <w:pPr>
        <w:rPr>
          <w:rFonts w:cs="Arial"/>
        </w:rPr>
      </w:pPr>
      <w:r>
        <w:rPr>
          <w:rFonts w:cs="Arial"/>
        </w:rPr>
        <w:tab/>
      </w:r>
      <w:r w:rsidR="00D046EE">
        <w:rPr>
          <w:rFonts w:cs="Arial"/>
        </w:rPr>
        <w:t>O coordenador deve receber um relatório geral no seu e-mail referente ao desempenho das turmas no jogo.</w:t>
      </w:r>
    </w:p>
    <w:p w14:paraId="79A525CE" w14:textId="02042672" w:rsidR="003B4518" w:rsidRDefault="00D046EE" w:rsidP="00796715">
      <w:pPr>
        <w:ind w:firstLine="708"/>
        <w:rPr>
          <w:rFonts w:cs="Arial"/>
        </w:rPr>
      </w:pPr>
      <w:r>
        <w:rPr>
          <w:rFonts w:cs="Arial"/>
        </w:rPr>
        <w:t>Esta proposta vem atender uma necessidade institucional com abordagem lúdica de forma que o desempenho do aluno nestes simulados possam contribuir para o estudo das diversas disciplinas, bem como permitir ao aluno conhecer o formato de questões, administrar seu tempo, além de rever conteúdos na plataforma de uma forma interativa. Pretende-se utilizar objetos de gamificação com intuito de tornar estas atividades mais prazerosa, além de buscar a experiência do usuário no que diz respeito a usabilidade da aplicação.</w:t>
      </w:r>
      <w:r w:rsidR="00846A1B">
        <w:rPr>
          <w:rFonts w:cs="Arial"/>
        </w:rPr>
        <w:t xml:space="preserve"> </w:t>
      </w:r>
    </w:p>
    <w:p w14:paraId="0956734F" w14:textId="564F5471" w:rsidR="00C45312" w:rsidRPr="00CA03FA" w:rsidRDefault="00846A1B" w:rsidP="00CA03FA">
      <w:pPr>
        <w:ind w:firstLine="708"/>
        <w:rPr>
          <w:rFonts w:cs="Arial"/>
        </w:rPr>
      </w:pPr>
      <w:r>
        <w:t>A figura 2 corresponde ao Mapa de Processos (Bizagi) proposto como futura solução para o caso estudado, permitindo uma melhor visualização de todo o processo.</w:t>
      </w:r>
    </w:p>
    <w:p w14:paraId="7774EC63" w14:textId="1BBF0D38" w:rsidR="00B0241D" w:rsidRPr="00163EB1" w:rsidRDefault="00B0241D" w:rsidP="00B0241D">
      <w:pPr>
        <w:pStyle w:val="Legenda"/>
        <w:spacing w:after="120"/>
        <w:rPr>
          <w:sz w:val="22"/>
          <w:szCs w:val="22"/>
        </w:rPr>
      </w:pPr>
      <w:bookmarkStart w:id="37" w:name="_Toc147748312"/>
      <w:r w:rsidRPr="00163EB1">
        <w:rPr>
          <w:sz w:val="22"/>
          <w:szCs w:val="22"/>
        </w:rPr>
        <w:lastRenderedPageBreak/>
        <w:t xml:space="preserve">Figura </w:t>
      </w:r>
      <w:r w:rsidRPr="00163EB1">
        <w:rPr>
          <w:sz w:val="22"/>
          <w:szCs w:val="22"/>
        </w:rPr>
        <w:fldChar w:fldCharType="begin"/>
      </w:r>
      <w:r w:rsidRPr="00163EB1">
        <w:rPr>
          <w:sz w:val="22"/>
          <w:szCs w:val="22"/>
        </w:rPr>
        <w:instrText xml:space="preserve"> SEQ Figura \* ARABIC </w:instrText>
      </w:r>
      <w:r w:rsidRPr="00163EB1">
        <w:rPr>
          <w:sz w:val="22"/>
          <w:szCs w:val="22"/>
        </w:rPr>
        <w:fldChar w:fldCharType="separate"/>
      </w:r>
      <w:r w:rsidR="008C163E">
        <w:rPr>
          <w:noProof/>
          <w:sz w:val="22"/>
          <w:szCs w:val="22"/>
        </w:rPr>
        <w:t>2</w:t>
      </w:r>
      <w:r w:rsidRPr="00163EB1">
        <w:rPr>
          <w:sz w:val="22"/>
          <w:szCs w:val="22"/>
        </w:rPr>
        <w:fldChar w:fldCharType="end"/>
      </w:r>
      <w:r w:rsidRPr="00163EB1">
        <w:rPr>
          <w:sz w:val="22"/>
          <w:szCs w:val="22"/>
        </w:rPr>
        <w:t xml:space="preserve"> – </w:t>
      </w:r>
      <w:r w:rsidR="003B4518" w:rsidRPr="00163EB1">
        <w:rPr>
          <w:sz w:val="22"/>
          <w:szCs w:val="22"/>
        </w:rPr>
        <w:t xml:space="preserve">Mapa de Processos – </w:t>
      </w:r>
      <w:r w:rsidR="00846A1B">
        <w:rPr>
          <w:sz w:val="22"/>
          <w:szCs w:val="22"/>
        </w:rPr>
        <w:t>Jogo</w:t>
      </w:r>
      <w:r w:rsidR="008C163E">
        <w:rPr>
          <w:sz w:val="22"/>
          <w:szCs w:val="22"/>
        </w:rPr>
        <w:t>/Plataforma</w:t>
      </w:r>
      <w:r w:rsidR="00846A1B">
        <w:rPr>
          <w:sz w:val="22"/>
          <w:szCs w:val="22"/>
        </w:rPr>
        <w:t xml:space="preserve"> </w:t>
      </w:r>
      <w:r w:rsidR="00C45312">
        <w:rPr>
          <w:sz w:val="22"/>
          <w:szCs w:val="22"/>
        </w:rPr>
        <w:t>para simulados ENADE</w:t>
      </w:r>
      <w:bookmarkEnd w:id="37"/>
    </w:p>
    <w:p w14:paraId="3EEAEBBA" w14:textId="573A491A" w:rsidR="00B0241D" w:rsidRDefault="007E0C37" w:rsidP="007E0C37">
      <w:pPr>
        <w:spacing w:line="240" w:lineRule="auto"/>
        <w:jc w:val="center"/>
        <w:rPr>
          <w:noProof/>
          <w:color w:val="FF0000"/>
        </w:rPr>
      </w:pPr>
      <w:r w:rsidRPr="007E0C37">
        <w:rPr>
          <w:noProof/>
          <w:color w:val="FF0000"/>
        </w:rPr>
        <w:drawing>
          <wp:inline distT="0" distB="0" distL="0" distR="0" wp14:anchorId="72134B53" wp14:editId="274BE4DA">
            <wp:extent cx="6728233" cy="3337560"/>
            <wp:effectExtent l="0" t="317" r="0" b="0"/>
            <wp:docPr id="1737534845" name="Imagem 1" descr="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34845" name="Imagem 1" descr="Diagram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52706" cy="33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01B7" w14:textId="628D8BF8" w:rsidR="00B0241D" w:rsidRDefault="00B0241D" w:rsidP="00B626C0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 w:rsidR="00017AE0"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7EB43AD0" w14:textId="77777777" w:rsidR="00B626C0" w:rsidRPr="00B626C0" w:rsidRDefault="00B626C0" w:rsidP="00B626C0">
      <w:pPr>
        <w:rPr>
          <w:sz w:val="16"/>
          <w:szCs w:val="16"/>
        </w:rPr>
      </w:pPr>
    </w:p>
    <w:p w14:paraId="0EE85C4D" w14:textId="0550539A" w:rsidR="00384FF3" w:rsidRPr="00163EB1" w:rsidRDefault="00384FF3" w:rsidP="00D472F3">
      <w:pPr>
        <w:ind w:firstLine="709"/>
        <w:rPr>
          <w:noProof/>
          <w:color w:val="C00000"/>
        </w:rPr>
      </w:pPr>
      <w:bookmarkStart w:id="38" w:name="_Toc41077320"/>
      <w:bookmarkStart w:id="39" w:name="_Toc49768725"/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01100BCD" w14:textId="77777777" w:rsidR="008C356C" w:rsidRPr="00163EB1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0C74847A" w14:textId="77777777" w:rsidR="00323228" w:rsidRDefault="00A1150C" w:rsidP="00A1150C">
      <w:pPr>
        <w:pStyle w:val="Ttulo3"/>
        <w:rPr>
          <w:sz w:val="22"/>
          <w:szCs w:val="22"/>
        </w:rPr>
      </w:pPr>
      <w:bookmarkStart w:id="40" w:name="_Toc147748333"/>
      <w:r>
        <w:rPr>
          <w:sz w:val="22"/>
          <w:szCs w:val="22"/>
        </w:rPr>
        <w:lastRenderedPageBreak/>
        <w:t>Definição de Personas</w:t>
      </w:r>
      <w:bookmarkEnd w:id="40"/>
      <w:r w:rsidRPr="007B52C9">
        <w:rPr>
          <w:sz w:val="22"/>
          <w:szCs w:val="22"/>
        </w:rPr>
        <w:t xml:space="preserve"> </w:t>
      </w:r>
    </w:p>
    <w:p w14:paraId="4A48FC61" w14:textId="3471CA8E" w:rsidR="00A1150C" w:rsidRPr="00323228" w:rsidRDefault="008B2A43" w:rsidP="00323228">
      <w:pPr>
        <w:ind w:firstLine="709"/>
        <w:rPr>
          <w:noProof/>
          <w:color w:val="C00000"/>
        </w:rPr>
      </w:pPr>
      <w:r w:rsidRPr="00323228">
        <w:rPr>
          <w:noProof/>
          <w:color w:val="C00000"/>
          <w:highlight w:val="yellow"/>
        </w:rPr>
        <w:t>(Modelo em PowerPoint</w:t>
      </w:r>
      <w:r w:rsidR="00017AE0" w:rsidRPr="00323228">
        <w:rPr>
          <w:noProof/>
          <w:color w:val="C00000"/>
          <w:highlight w:val="yellow"/>
        </w:rPr>
        <w:t xml:space="preserve"> para edição</w:t>
      </w:r>
      <w:r w:rsidRPr="00323228">
        <w:rPr>
          <w:noProof/>
          <w:color w:val="C00000"/>
          <w:highlight w:val="yellow"/>
        </w:rPr>
        <w:t>)</w:t>
      </w:r>
    </w:p>
    <w:p w14:paraId="46B37CE2" w14:textId="3A31C7A1" w:rsidR="00A1150C" w:rsidRPr="00A1150C" w:rsidRDefault="00A1150C" w:rsidP="00D472F3">
      <w:pPr>
        <w:ind w:firstLine="709"/>
        <w:rPr>
          <w:noProof/>
          <w:color w:val="C00000"/>
        </w:rPr>
      </w:pPr>
      <w:r w:rsidRPr="00A1150C">
        <w:rPr>
          <w:noProof/>
          <w:color w:val="C00000"/>
        </w:rPr>
        <w:t xml:space="preserve">O objetivo é fazer um </w:t>
      </w:r>
      <w:r w:rsidRPr="002B162F">
        <w:rPr>
          <w:i/>
          <w:iCs/>
          <w:noProof/>
          <w:color w:val="C00000"/>
        </w:rPr>
        <w:t>brainstorming</w:t>
      </w:r>
      <w:r w:rsidRPr="00A1150C">
        <w:rPr>
          <w:noProof/>
          <w:color w:val="C00000"/>
        </w:rPr>
        <w:t xml:space="preserve"> para coletar ideias sobre</w:t>
      </w:r>
      <w:r w:rsidR="005562CA">
        <w:rPr>
          <w:noProof/>
          <w:color w:val="C00000"/>
        </w:rPr>
        <w:t xml:space="preserve"> </w:t>
      </w:r>
      <w:r w:rsidR="005562CA" w:rsidRPr="00D472F3">
        <w:rPr>
          <w:noProof/>
          <w:color w:val="C00000"/>
        </w:rPr>
        <w:t>três</w:t>
      </w:r>
      <w:r w:rsidRPr="00A1150C">
        <w:rPr>
          <w:noProof/>
          <w:color w:val="C00000"/>
        </w:rPr>
        <w:t xml:space="preserve"> possíveis clientes, com seus objetivos, dores, necessidades e motivações.</w:t>
      </w:r>
    </w:p>
    <w:p w14:paraId="6ECAD433" w14:textId="77777777" w:rsidR="00A1150C" w:rsidRPr="00A1150C" w:rsidRDefault="00A1150C" w:rsidP="00D472F3">
      <w:pPr>
        <w:ind w:firstLine="709"/>
        <w:rPr>
          <w:noProof/>
          <w:color w:val="C00000"/>
        </w:rPr>
      </w:pPr>
      <w:r w:rsidRPr="00A1150C">
        <w:rPr>
          <w:noProof/>
          <w:color w:val="C00000"/>
        </w:rPr>
        <w:t>É importante anotar os dados e suposições que você coletou sobre quem são os seus usuários, e encaixar no perfil das personas.</w:t>
      </w:r>
    </w:p>
    <w:p w14:paraId="492F30BE" w14:textId="0EB303E4" w:rsidR="00A1150C" w:rsidRDefault="00A1150C" w:rsidP="00D472F3">
      <w:pPr>
        <w:ind w:firstLine="709"/>
        <w:rPr>
          <w:noProof/>
          <w:color w:val="C00000"/>
        </w:rPr>
      </w:pPr>
      <w:r w:rsidRPr="00A1150C">
        <w:rPr>
          <w:noProof/>
          <w:color w:val="C00000"/>
        </w:rPr>
        <w:t>No final da seção, fazer uma votação</w:t>
      </w:r>
      <w:r w:rsidR="00017AE0">
        <w:rPr>
          <w:noProof/>
          <w:color w:val="C00000"/>
        </w:rPr>
        <w:t xml:space="preserve"> </w:t>
      </w:r>
      <w:r w:rsidRPr="00A1150C">
        <w:rPr>
          <w:noProof/>
          <w:color w:val="C00000"/>
        </w:rPr>
        <w:t>dar uma nota para cada persona</w:t>
      </w:r>
      <w:r w:rsidR="00017AE0">
        <w:rPr>
          <w:noProof/>
          <w:color w:val="C00000"/>
        </w:rPr>
        <w:t xml:space="preserve"> (escolha do grupo)</w:t>
      </w:r>
      <w:r w:rsidRPr="00A1150C">
        <w:rPr>
          <w:noProof/>
          <w:color w:val="C00000"/>
        </w:rPr>
        <w:t>, organizar as personas por ordem de prioridade e escolher a persona mais importante da sua aplicação.</w:t>
      </w:r>
      <w:r w:rsidR="00017AE0">
        <w:rPr>
          <w:noProof/>
          <w:color w:val="C00000"/>
        </w:rPr>
        <w:t xml:space="preserve"> A figura 3 apresenta a definição de personas identificadas neste estudo.</w:t>
      </w:r>
    </w:p>
    <w:p w14:paraId="7714FB93" w14:textId="0328985F" w:rsidR="00031EE5" w:rsidRPr="00163EB1" w:rsidRDefault="00017AE0" w:rsidP="00017AE0">
      <w:pPr>
        <w:pStyle w:val="Legenda"/>
        <w:spacing w:after="120"/>
        <w:rPr>
          <w:sz w:val="22"/>
          <w:szCs w:val="22"/>
        </w:rPr>
      </w:pPr>
      <w:bookmarkStart w:id="41" w:name="_Hlk127299211"/>
      <w:bookmarkStart w:id="42" w:name="_Toc147748313"/>
      <w:r w:rsidRPr="00B626C0">
        <w:rPr>
          <w:sz w:val="22"/>
          <w:szCs w:val="22"/>
        </w:rPr>
        <w:t xml:space="preserve">Figura </w:t>
      </w:r>
      <w:r w:rsidRPr="00B626C0">
        <w:rPr>
          <w:sz w:val="22"/>
          <w:szCs w:val="22"/>
        </w:rPr>
        <w:fldChar w:fldCharType="begin"/>
      </w:r>
      <w:r w:rsidRPr="00B626C0">
        <w:rPr>
          <w:sz w:val="22"/>
          <w:szCs w:val="22"/>
        </w:rPr>
        <w:instrText xml:space="preserve"> SEQ Figura \* ARABIC </w:instrText>
      </w:r>
      <w:r w:rsidRPr="00B626C0">
        <w:rPr>
          <w:sz w:val="22"/>
          <w:szCs w:val="22"/>
        </w:rPr>
        <w:fldChar w:fldCharType="separate"/>
      </w:r>
      <w:r w:rsidRPr="00B626C0">
        <w:rPr>
          <w:sz w:val="22"/>
          <w:szCs w:val="22"/>
        </w:rPr>
        <w:t>3</w:t>
      </w:r>
      <w:r w:rsidRPr="00B626C0">
        <w:rPr>
          <w:sz w:val="22"/>
          <w:szCs w:val="22"/>
        </w:rPr>
        <w:fldChar w:fldCharType="end"/>
      </w:r>
      <w:r w:rsidR="00031EE5" w:rsidRPr="00163EB1">
        <w:rPr>
          <w:sz w:val="22"/>
          <w:szCs w:val="22"/>
        </w:rPr>
        <w:t xml:space="preserve"> – </w:t>
      </w:r>
      <w:r w:rsidR="00031EE5">
        <w:rPr>
          <w:sz w:val="22"/>
          <w:szCs w:val="22"/>
        </w:rPr>
        <w:t>Definição de Personas</w:t>
      </w:r>
      <w:bookmarkEnd w:id="42"/>
    </w:p>
    <w:bookmarkEnd w:id="41"/>
    <w:p w14:paraId="3FC608C6" w14:textId="2C9DF453" w:rsidR="00A1150C" w:rsidRDefault="00906781" w:rsidP="00017AE0">
      <w:pPr>
        <w:spacing w:line="240" w:lineRule="auto"/>
        <w:jc w:val="left"/>
        <w:rPr>
          <w:noProof/>
          <w:color w:val="C00000"/>
        </w:rPr>
      </w:pPr>
      <w:r w:rsidRPr="00906781">
        <w:rPr>
          <w:noProof/>
          <w:color w:val="C00000"/>
        </w:rPr>
        <w:drawing>
          <wp:inline distT="0" distB="0" distL="0" distR="0" wp14:anchorId="42B2D1E5" wp14:editId="6B4E51B0">
            <wp:extent cx="5760720" cy="32372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0F70" w14:textId="77777777" w:rsidR="00017AE0" w:rsidRPr="00163EB1" w:rsidRDefault="00017AE0" w:rsidP="00017AE0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3BF45938" w14:textId="77777777" w:rsidR="004C3E89" w:rsidRPr="004C3E89" w:rsidRDefault="004C3E89" w:rsidP="00D472F3">
      <w:pPr>
        <w:ind w:firstLine="709"/>
        <w:rPr>
          <w:noProof/>
          <w:color w:val="C00000"/>
          <w:sz w:val="12"/>
          <w:szCs w:val="12"/>
        </w:rPr>
      </w:pPr>
    </w:p>
    <w:p w14:paraId="07BD1D01" w14:textId="1EDA68D4" w:rsidR="00017AE0" w:rsidRPr="00163EB1" w:rsidRDefault="00017AE0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7FE92CDC" w14:textId="77777777" w:rsidR="00323228" w:rsidRDefault="00A1150C" w:rsidP="00A1150C">
      <w:pPr>
        <w:pStyle w:val="Ttulo3"/>
        <w:rPr>
          <w:sz w:val="22"/>
          <w:szCs w:val="22"/>
        </w:rPr>
      </w:pPr>
      <w:bookmarkStart w:id="43" w:name="_Toc147748334"/>
      <w:r>
        <w:rPr>
          <w:sz w:val="22"/>
          <w:szCs w:val="22"/>
        </w:rPr>
        <w:t xml:space="preserve">Mapa de </w:t>
      </w:r>
      <w:r w:rsidR="00017AE0">
        <w:rPr>
          <w:sz w:val="22"/>
          <w:szCs w:val="22"/>
        </w:rPr>
        <w:t>E</w:t>
      </w:r>
      <w:r>
        <w:rPr>
          <w:sz w:val="22"/>
          <w:szCs w:val="22"/>
        </w:rPr>
        <w:t>mpatia</w:t>
      </w:r>
      <w:bookmarkEnd w:id="43"/>
      <w:r w:rsidRPr="007B52C9">
        <w:rPr>
          <w:sz w:val="22"/>
          <w:szCs w:val="22"/>
        </w:rPr>
        <w:t xml:space="preserve"> </w:t>
      </w:r>
    </w:p>
    <w:p w14:paraId="13FEE7FC" w14:textId="5FBD656F" w:rsidR="00A1150C" w:rsidRPr="00323228" w:rsidRDefault="00A1150C" w:rsidP="00323228">
      <w:pPr>
        <w:ind w:firstLine="709"/>
        <w:rPr>
          <w:noProof/>
          <w:color w:val="C00000"/>
        </w:rPr>
      </w:pPr>
      <w:r w:rsidRPr="00323228">
        <w:rPr>
          <w:noProof/>
          <w:color w:val="C00000"/>
          <w:highlight w:val="yellow"/>
        </w:rPr>
        <w:t>(</w:t>
      </w:r>
      <w:r w:rsidR="008B2A43" w:rsidRPr="00323228">
        <w:rPr>
          <w:noProof/>
          <w:color w:val="C00000"/>
          <w:highlight w:val="yellow"/>
        </w:rPr>
        <w:t>Modelo em PowerPoint</w:t>
      </w:r>
      <w:r w:rsidR="00017AE0" w:rsidRPr="00323228">
        <w:rPr>
          <w:noProof/>
          <w:color w:val="C00000"/>
          <w:highlight w:val="yellow"/>
        </w:rPr>
        <w:t xml:space="preserve"> para edição</w:t>
      </w:r>
      <w:r w:rsidR="008B2A43" w:rsidRPr="00323228">
        <w:rPr>
          <w:noProof/>
          <w:color w:val="C00000"/>
          <w:highlight w:val="yellow"/>
        </w:rPr>
        <w:t>)</w:t>
      </w:r>
    </w:p>
    <w:p w14:paraId="134E7515" w14:textId="77AAC884" w:rsidR="008B2A43" w:rsidRPr="008B2A43" w:rsidRDefault="008B2A43" w:rsidP="00D472F3">
      <w:pPr>
        <w:ind w:firstLine="709"/>
        <w:rPr>
          <w:noProof/>
          <w:color w:val="C00000"/>
        </w:rPr>
      </w:pPr>
      <w:r w:rsidRPr="008B2A43">
        <w:rPr>
          <w:noProof/>
          <w:color w:val="C00000"/>
        </w:rPr>
        <w:t>É um detalhamento da persona principal escolhida</w:t>
      </w:r>
      <w:r w:rsidR="005562CA">
        <w:rPr>
          <w:noProof/>
          <w:color w:val="C00000"/>
        </w:rPr>
        <w:t xml:space="preserve"> entre as três levantadas.</w:t>
      </w:r>
      <w:r w:rsidR="00017AE0">
        <w:rPr>
          <w:noProof/>
          <w:color w:val="C00000"/>
        </w:rPr>
        <w:t xml:space="preserve"> </w:t>
      </w:r>
      <w:r w:rsidRPr="008B2A43">
        <w:rPr>
          <w:noProof/>
          <w:color w:val="C00000"/>
        </w:rPr>
        <w:t>Deve prover mais informações sobre quem é o seu possível cliente</w:t>
      </w:r>
      <w:r>
        <w:rPr>
          <w:noProof/>
          <w:color w:val="C00000"/>
        </w:rPr>
        <w:t xml:space="preserve"> principal escolhido</w:t>
      </w:r>
      <w:r w:rsidR="00017AE0">
        <w:rPr>
          <w:noProof/>
          <w:color w:val="C00000"/>
        </w:rPr>
        <w:t>.</w:t>
      </w:r>
    </w:p>
    <w:p w14:paraId="43EE6F4F" w14:textId="51ECB4E2" w:rsidR="008B2A43" w:rsidRPr="008B2A43" w:rsidRDefault="008B2A43" w:rsidP="00D472F3">
      <w:pPr>
        <w:ind w:firstLine="709"/>
        <w:rPr>
          <w:noProof/>
          <w:color w:val="C00000"/>
        </w:rPr>
      </w:pPr>
      <w:r w:rsidRPr="008B2A43">
        <w:rPr>
          <w:noProof/>
          <w:color w:val="C00000"/>
        </w:rPr>
        <w:t xml:space="preserve">Inserir </w:t>
      </w:r>
      <w:r w:rsidR="00017AE0">
        <w:rPr>
          <w:noProof/>
          <w:color w:val="C00000"/>
        </w:rPr>
        <w:t xml:space="preserve">itens </w:t>
      </w:r>
      <w:r w:rsidRPr="008B2A43">
        <w:rPr>
          <w:noProof/>
          <w:color w:val="C00000"/>
        </w:rPr>
        <w:t>sobre:</w:t>
      </w:r>
    </w:p>
    <w:p w14:paraId="2D310AE2" w14:textId="6B416942" w:rsidR="008B2A43" w:rsidRDefault="008B2A43" w:rsidP="008B2A43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lastRenderedPageBreak/>
        <w:t xml:space="preserve">O que ele </w:t>
      </w:r>
      <w:r w:rsidR="000B3BC9">
        <w:rPr>
          <w:noProof/>
          <w:color w:val="C00000"/>
        </w:rPr>
        <w:t xml:space="preserve">pensa e </w:t>
      </w:r>
      <w:r w:rsidRPr="008B2A43">
        <w:rPr>
          <w:noProof/>
          <w:color w:val="C00000"/>
        </w:rPr>
        <w:t>sente?</w:t>
      </w:r>
    </w:p>
    <w:p w14:paraId="2DCFB60C" w14:textId="77777777" w:rsidR="000B3BC9" w:rsidRPr="008B2A43" w:rsidRDefault="000B3BC9" w:rsidP="000B3BC9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t>O que ele vê?</w:t>
      </w:r>
    </w:p>
    <w:p w14:paraId="33E3F3B7" w14:textId="3B370B65" w:rsidR="000B3BC9" w:rsidRPr="008B2A43" w:rsidRDefault="000B3BC9" w:rsidP="000B3BC9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t xml:space="preserve">O que ele </w:t>
      </w:r>
      <w:r>
        <w:rPr>
          <w:noProof/>
          <w:color w:val="C00000"/>
        </w:rPr>
        <w:t xml:space="preserve">fala e </w:t>
      </w:r>
      <w:r w:rsidRPr="008B2A43">
        <w:rPr>
          <w:noProof/>
          <w:color w:val="C00000"/>
        </w:rPr>
        <w:t>faz?</w:t>
      </w:r>
    </w:p>
    <w:p w14:paraId="4D7B4A21" w14:textId="77777777" w:rsidR="008B2A43" w:rsidRPr="008B2A43" w:rsidRDefault="008B2A43" w:rsidP="008B2A43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t>O que ele escuta?</w:t>
      </w:r>
    </w:p>
    <w:p w14:paraId="6D972A85" w14:textId="77777777" w:rsidR="008B2A43" w:rsidRPr="008B2A43" w:rsidRDefault="008B2A43" w:rsidP="008B2A43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t>Dores</w:t>
      </w:r>
    </w:p>
    <w:p w14:paraId="5EC48C72" w14:textId="1AD9CDEE" w:rsidR="00A1150C" w:rsidRDefault="008B2A43" w:rsidP="008B2A43">
      <w:pPr>
        <w:pStyle w:val="PargrafodaLista"/>
        <w:numPr>
          <w:ilvl w:val="0"/>
          <w:numId w:val="25"/>
        </w:numPr>
        <w:rPr>
          <w:noProof/>
          <w:color w:val="C00000"/>
        </w:rPr>
      </w:pPr>
      <w:r w:rsidRPr="008B2A43">
        <w:rPr>
          <w:noProof/>
          <w:color w:val="C00000"/>
        </w:rPr>
        <w:t>Ganhos</w:t>
      </w:r>
    </w:p>
    <w:p w14:paraId="72F0BD92" w14:textId="5A0F279C" w:rsidR="00F10E28" w:rsidRPr="00F10E28" w:rsidRDefault="00F10E28" w:rsidP="00D472F3">
      <w:pPr>
        <w:ind w:firstLine="709"/>
        <w:rPr>
          <w:noProof/>
          <w:color w:val="C00000"/>
        </w:rPr>
      </w:pPr>
      <w:r w:rsidRPr="00F10E28">
        <w:rPr>
          <w:noProof/>
          <w:color w:val="C00000"/>
        </w:rPr>
        <w:t xml:space="preserve">A figura </w:t>
      </w:r>
      <w:r>
        <w:rPr>
          <w:noProof/>
          <w:color w:val="C00000"/>
        </w:rPr>
        <w:t>4</w:t>
      </w:r>
      <w:r w:rsidRPr="00F10E28">
        <w:rPr>
          <w:noProof/>
          <w:color w:val="C00000"/>
        </w:rPr>
        <w:t xml:space="preserve"> apresenta </w:t>
      </w:r>
      <w:r>
        <w:rPr>
          <w:noProof/>
          <w:color w:val="C00000"/>
        </w:rPr>
        <w:t xml:space="preserve">o mapa de empatia gerado </w:t>
      </w:r>
      <w:r w:rsidRPr="00F10E28">
        <w:rPr>
          <w:noProof/>
          <w:color w:val="C00000"/>
        </w:rPr>
        <w:t>neste estudo</w:t>
      </w:r>
      <w:r>
        <w:rPr>
          <w:noProof/>
          <w:color w:val="C00000"/>
        </w:rPr>
        <w:t xml:space="preserve"> considerando as personas mapeadas</w:t>
      </w:r>
      <w:r w:rsidRPr="00F10E28">
        <w:rPr>
          <w:noProof/>
          <w:color w:val="C00000"/>
        </w:rPr>
        <w:t>.</w:t>
      </w:r>
    </w:p>
    <w:p w14:paraId="30BDDFEE" w14:textId="5B9F3FCC" w:rsidR="008B2A43" w:rsidRPr="00B626C0" w:rsidRDefault="00017AE0" w:rsidP="00017AE0">
      <w:pPr>
        <w:pStyle w:val="Legenda"/>
        <w:spacing w:after="120"/>
        <w:rPr>
          <w:sz w:val="22"/>
          <w:szCs w:val="22"/>
        </w:rPr>
      </w:pPr>
      <w:bookmarkStart w:id="44" w:name="_Toc147748314"/>
      <w:r w:rsidRPr="00B626C0">
        <w:rPr>
          <w:sz w:val="22"/>
          <w:szCs w:val="22"/>
        </w:rPr>
        <w:t xml:space="preserve">Figura </w:t>
      </w:r>
      <w:r w:rsidRPr="00B626C0">
        <w:rPr>
          <w:sz w:val="22"/>
          <w:szCs w:val="22"/>
        </w:rPr>
        <w:fldChar w:fldCharType="begin"/>
      </w:r>
      <w:r w:rsidRPr="00B626C0">
        <w:rPr>
          <w:sz w:val="22"/>
          <w:szCs w:val="22"/>
        </w:rPr>
        <w:instrText xml:space="preserve"> SEQ Figura \* ARABIC </w:instrText>
      </w:r>
      <w:r w:rsidRPr="00B626C0">
        <w:rPr>
          <w:sz w:val="22"/>
          <w:szCs w:val="22"/>
        </w:rPr>
        <w:fldChar w:fldCharType="separate"/>
      </w:r>
      <w:r w:rsidRPr="00B626C0">
        <w:rPr>
          <w:sz w:val="22"/>
          <w:szCs w:val="22"/>
        </w:rPr>
        <w:t>4</w:t>
      </w:r>
      <w:r w:rsidRPr="00B626C0">
        <w:rPr>
          <w:sz w:val="22"/>
          <w:szCs w:val="22"/>
        </w:rPr>
        <w:fldChar w:fldCharType="end"/>
      </w:r>
      <w:r w:rsidRPr="00B626C0">
        <w:rPr>
          <w:sz w:val="22"/>
          <w:szCs w:val="22"/>
        </w:rPr>
        <w:t xml:space="preserve"> </w:t>
      </w:r>
      <w:r w:rsidR="00031EE5" w:rsidRPr="00B626C0">
        <w:rPr>
          <w:sz w:val="22"/>
          <w:szCs w:val="22"/>
        </w:rPr>
        <w:t>– Mapa de Empatia</w:t>
      </w:r>
      <w:bookmarkEnd w:id="44"/>
    </w:p>
    <w:p w14:paraId="53C932C2" w14:textId="17EC8F8E" w:rsidR="008B2A43" w:rsidRDefault="00880B28" w:rsidP="00017AE0">
      <w:pPr>
        <w:spacing w:line="240" w:lineRule="auto"/>
        <w:jc w:val="center"/>
        <w:rPr>
          <w:noProof/>
          <w:color w:val="C00000"/>
        </w:rPr>
      </w:pPr>
      <w:r w:rsidRPr="00880B28">
        <w:rPr>
          <w:noProof/>
          <w:color w:val="C00000"/>
        </w:rPr>
        <w:drawing>
          <wp:inline distT="0" distB="0" distL="0" distR="0" wp14:anchorId="694C0177" wp14:editId="22D3FE55">
            <wp:extent cx="5760720" cy="3277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4BB3" w14:textId="77777777" w:rsidR="00017AE0" w:rsidRPr="00163EB1" w:rsidRDefault="00017AE0" w:rsidP="00017AE0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01D9027D" w14:textId="77777777" w:rsidR="004C3E89" w:rsidRPr="004C3E89" w:rsidRDefault="004C3E89" w:rsidP="00D472F3">
      <w:pPr>
        <w:ind w:firstLine="709"/>
        <w:rPr>
          <w:noProof/>
          <w:color w:val="C00000"/>
          <w:sz w:val="12"/>
          <w:szCs w:val="12"/>
        </w:rPr>
      </w:pPr>
    </w:p>
    <w:p w14:paraId="6C4DC055" w14:textId="11E463E5" w:rsidR="00F10E28" w:rsidRPr="00163EB1" w:rsidRDefault="00F10E28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70193239" w14:textId="0E32D85E" w:rsidR="003750C3" w:rsidRPr="00816EBF" w:rsidRDefault="003750C3" w:rsidP="003750C3">
      <w:pPr>
        <w:pStyle w:val="Ttulo2"/>
        <w:ind w:left="578" w:hanging="578"/>
      </w:pPr>
      <w:bookmarkStart w:id="45" w:name="_Toc111420500"/>
      <w:bookmarkStart w:id="46" w:name="_Toc147748335"/>
      <w:r w:rsidRPr="00AC398A">
        <w:t>Ferramentas</w:t>
      </w:r>
      <w:r w:rsidR="001B2DEA">
        <w:t xml:space="preserve"> utilizadas no Projeto</w:t>
      </w:r>
      <w:r w:rsidRPr="00AC398A">
        <w:t xml:space="preserve"> </w:t>
      </w:r>
      <w:r w:rsidRPr="00AC398A">
        <w:rPr>
          <w:color w:val="FF0000"/>
        </w:rPr>
        <w:t>(</w:t>
      </w:r>
      <w:r w:rsidR="00AC398A" w:rsidRPr="00AC398A">
        <w:rPr>
          <w:color w:val="FF0000"/>
        </w:rPr>
        <w:t xml:space="preserve">WHATSAPP / TEAMS / </w:t>
      </w:r>
      <w:r w:rsidRPr="00AC398A">
        <w:rPr>
          <w:color w:val="FF0000"/>
        </w:rPr>
        <w:t>RACI / TRELLO / BIZAGI</w:t>
      </w:r>
      <w:r w:rsidR="00AC398A" w:rsidRPr="00AC398A">
        <w:rPr>
          <w:color w:val="FF0000"/>
        </w:rPr>
        <w:t xml:space="preserve"> /</w:t>
      </w:r>
      <w:r w:rsidR="00AC398A" w:rsidRPr="00AC398A">
        <w:t xml:space="preserve"> </w:t>
      </w:r>
      <w:r w:rsidR="00AC398A" w:rsidRPr="00AC398A">
        <w:rPr>
          <w:color w:val="FF0000"/>
        </w:rPr>
        <w:t>APP.DIAGRAMS.NET</w:t>
      </w:r>
      <w:r w:rsidR="00AC398A">
        <w:rPr>
          <w:color w:val="FF0000"/>
        </w:rPr>
        <w:t xml:space="preserve"> / </w:t>
      </w:r>
      <w:r w:rsidR="00384FF3">
        <w:rPr>
          <w:color w:val="FF0000"/>
        </w:rPr>
        <w:t>TUDO O QUE ESTIVER EM VERMELHO APAGAR NA VERSÃO FINAL</w:t>
      </w:r>
      <w:r w:rsidRPr="00816EBF">
        <w:rPr>
          <w:color w:val="FF0000"/>
        </w:rPr>
        <w:t>)</w:t>
      </w:r>
      <w:bookmarkEnd w:id="38"/>
      <w:bookmarkEnd w:id="39"/>
      <w:bookmarkEnd w:id="45"/>
      <w:bookmarkEnd w:id="46"/>
    </w:p>
    <w:p w14:paraId="3B16CD57" w14:textId="77777777" w:rsidR="00384FF3" w:rsidRDefault="003750C3" w:rsidP="00D472F3">
      <w:pPr>
        <w:ind w:firstLine="709"/>
      </w:pPr>
      <w:r w:rsidRPr="00653B5E">
        <w:t>Aqui são apresentadas as ferramentas utilizadas no planejamento e desenvolvimento d</w:t>
      </w:r>
      <w:r w:rsidR="00384FF3">
        <w:t>este</w:t>
      </w:r>
      <w:r w:rsidRPr="00653B5E">
        <w:t xml:space="preserve"> projeto.</w:t>
      </w:r>
      <w:r w:rsidR="00384FF3">
        <w:t xml:space="preserve"> </w:t>
      </w:r>
    </w:p>
    <w:p w14:paraId="0B81BE36" w14:textId="77777777" w:rsidR="00126233" w:rsidRPr="00126233" w:rsidRDefault="00126233" w:rsidP="00126233">
      <w:pPr>
        <w:ind w:firstLine="709"/>
        <w:rPr>
          <w:noProof/>
          <w:color w:val="FF0000"/>
        </w:rPr>
      </w:pPr>
      <w:bookmarkStart w:id="47" w:name="_Toc96688781"/>
      <w:bookmarkStart w:id="48" w:name="_Toc111420501"/>
      <w:r w:rsidRPr="00126233">
        <w:rPr>
          <w:noProof/>
          <w:color w:val="FF0000"/>
        </w:rPr>
        <w:lastRenderedPageBreak/>
        <w:t>Lorem ipsum dolor sit amet, consectetuer adipiscing elit. Maecenas porttitor congue massa.</w:t>
      </w:r>
    </w:p>
    <w:p w14:paraId="0B6AC7CE" w14:textId="77777777" w:rsidR="00126233" w:rsidRPr="00126233" w:rsidRDefault="00126233" w:rsidP="00126233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 xml:space="preserve">Sempre colocar um parágrafo introdutório antes de pular para </w:t>
      </w:r>
      <w:r>
        <w:rPr>
          <w:noProof/>
          <w:color w:val="FF0000"/>
        </w:rPr>
        <w:t>um item/</w:t>
      </w:r>
      <w:r w:rsidRPr="00126233">
        <w:rPr>
          <w:noProof/>
          <w:color w:val="FF0000"/>
        </w:rPr>
        <w:t>subitem.</w:t>
      </w:r>
    </w:p>
    <w:p w14:paraId="4A331EE0" w14:textId="680AB480" w:rsidR="008C356C" w:rsidRDefault="001B2DEA" w:rsidP="008C356C">
      <w:pPr>
        <w:pStyle w:val="Ttulo3"/>
        <w:rPr>
          <w:sz w:val="22"/>
          <w:szCs w:val="22"/>
        </w:rPr>
      </w:pPr>
      <w:bookmarkStart w:id="49" w:name="_Toc147748336"/>
      <w:r>
        <w:rPr>
          <w:sz w:val="22"/>
          <w:szCs w:val="22"/>
        </w:rPr>
        <w:t>WhatsApp</w:t>
      </w:r>
      <w:r w:rsidR="008C356C">
        <w:rPr>
          <w:sz w:val="22"/>
          <w:szCs w:val="22"/>
        </w:rPr>
        <w:t xml:space="preserve"> </w:t>
      </w:r>
      <w:r w:rsidR="008C356C" w:rsidRPr="001A5385">
        <w:rPr>
          <w:color w:val="C00000"/>
          <w:sz w:val="22"/>
          <w:szCs w:val="22"/>
        </w:rPr>
        <w:t>(por exemplo)</w:t>
      </w:r>
      <w:bookmarkEnd w:id="47"/>
      <w:bookmarkEnd w:id="48"/>
      <w:bookmarkEnd w:id="49"/>
    </w:p>
    <w:p w14:paraId="26345EEE" w14:textId="77777777" w:rsidR="008C356C" w:rsidRPr="00163EB1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 xml:space="preserve">O whatsapp foi utilizado para estabelecer a comunicação do grupo, etc........ </w:t>
      </w:r>
    </w:p>
    <w:p w14:paraId="54881EC8" w14:textId="52BD9C22" w:rsidR="008C356C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  <w:r w:rsidR="00703767">
        <w:rPr>
          <w:noProof/>
          <w:color w:val="C00000"/>
        </w:rPr>
        <w:t xml:space="preserve"> </w:t>
      </w:r>
      <w:r w:rsidR="00703767">
        <w:rPr>
          <w:noProof/>
          <w:color w:val="C00000"/>
          <w:highlight w:val="yellow"/>
        </w:rPr>
        <w:t>Um</w:t>
      </w:r>
      <w:r w:rsidR="00703767" w:rsidRPr="00D472F3">
        <w:rPr>
          <w:noProof/>
          <w:color w:val="C00000"/>
          <w:highlight w:val="yellow"/>
        </w:rPr>
        <w:t xml:space="preserve"> print de tela </w:t>
      </w:r>
      <w:r w:rsidR="00703767">
        <w:rPr>
          <w:noProof/>
          <w:color w:val="C00000"/>
          <w:highlight w:val="yellow"/>
        </w:rPr>
        <w:t>do grupo criado no WhatsApp para comunicação do grupo pode ser visto na</w:t>
      </w:r>
      <w:r w:rsidR="00703767" w:rsidRPr="00D472F3">
        <w:rPr>
          <w:noProof/>
          <w:color w:val="C00000"/>
          <w:highlight w:val="yellow"/>
        </w:rPr>
        <w:t xml:space="preserve"> figura</w:t>
      </w:r>
      <w:r w:rsidR="00703767">
        <w:rPr>
          <w:noProof/>
          <w:color w:val="C00000"/>
          <w:highlight w:val="yellow"/>
        </w:rPr>
        <w:t xml:space="preserve"> xx</w:t>
      </w:r>
      <w:r w:rsidR="00703767" w:rsidRPr="00D472F3">
        <w:rPr>
          <w:noProof/>
          <w:color w:val="C00000"/>
          <w:highlight w:val="yellow"/>
        </w:rPr>
        <w:t>.</w:t>
      </w:r>
    </w:p>
    <w:p w14:paraId="6E9EE6E5" w14:textId="32F28F06" w:rsidR="009A1239" w:rsidRPr="00B626C0" w:rsidRDefault="009A1239" w:rsidP="009A1239">
      <w:pPr>
        <w:pStyle w:val="Legenda"/>
        <w:spacing w:after="120"/>
        <w:rPr>
          <w:sz w:val="22"/>
          <w:szCs w:val="22"/>
        </w:rPr>
      </w:pPr>
      <w:bookmarkStart w:id="50" w:name="_Toc147748315"/>
      <w:r w:rsidRPr="00B626C0">
        <w:rPr>
          <w:sz w:val="22"/>
          <w:szCs w:val="22"/>
        </w:rPr>
        <w:t xml:space="preserve">Figura </w:t>
      </w:r>
      <w:r w:rsidRPr="00B626C0">
        <w:rPr>
          <w:sz w:val="22"/>
          <w:szCs w:val="22"/>
        </w:rPr>
        <w:fldChar w:fldCharType="begin"/>
      </w:r>
      <w:r w:rsidRPr="00B626C0">
        <w:rPr>
          <w:sz w:val="22"/>
          <w:szCs w:val="22"/>
        </w:rPr>
        <w:instrText xml:space="preserve"> SEQ Figura \* ARABIC </w:instrText>
      </w:r>
      <w:r w:rsidRPr="00B626C0">
        <w:rPr>
          <w:sz w:val="22"/>
          <w:szCs w:val="22"/>
        </w:rPr>
        <w:fldChar w:fldCharType="separate"/>
      </w:r>
      <w:r w:rsidRPr="00B626C0">
        <w:rPr>
          <w:sz w:val="22"/>
          <w:szCs w:val="22"/>
        </w:rPr>
        <w:t>5</w:t>
      </w:r>
      <w:r w:rsidRPr="00B626C0">
        <w:rPr>
          <w:sz w:val="22"/>
          <w:szCs w:val="22"/>
        </w:rPr>
        <w:fldChar w:fldCharType="end"/>
      </w:r>
      <w:r w:rsidRPr="00B626C0">
        <w:rPr>
          <w:sz w:val="22"/>
          <w:szCs w:val="22"/>
        </w:rPr>
        <w:t xml:space="preserve"> – Grupo criado no WhatsApp para comunicação do grupo</w:t>
      </w:r>
      <w:bookmarkEnd w:id="50"/>
    </w:p>
    <w:p w14:paraId="71F63983" w14:textId="41ACA6B9" w:rsidR="009A1239" w:rsidRDefault="00703767" w:rsidP="00126233">
      <w:pPr>
        <w:spacing w:line="240" w:lineRule="auto"/>
        <w:jc w:val="center"/>
        <w:rPr>
          <w:noProof/>
          <w:color w:val="C00000"/>
        </w:rPr>
      </w:pPr>
      <w:r w:rsidRPr="00703767">
        <w:rPr>
          <w:noProof/>
          <w:color w:val="C00000"/>
        </w:rPr>
        <w:drawing>
          <wp:inline distT="0" distB="0" distL="0" distR="0" wp14:anchorId="1784EC70" wp14:editId="20D303B3">
            <wp:extent cx="2028825" cy="36861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8045" cy="370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CE6" w14:textId="77777777" w:rsidR="009A1239" w:rsidRPr="00163EB1" w:rsidRDefault="009A1239" w:rsidP="009A1239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1C08A30E" w14:textId="77777777" w:rsidR="009A1239" w:rsidRPr="009A1239" w:rsidRDefault="009A1239" w:rsidP="009A1239">
      <w:pPr>
        <w:ind w:firstLine="709"/>
        <w:rPr>
          <w:noProof/>
          <w:color w:val="C00000"/>
          <w:sz w:val="12"/>
          <w:szCs w:val="12"/>
        </w:rPr>
      </w:pPr>
    </w:p>
    <w:p w14:paraId="02F6886F" w14:textId="46DCB495" w:rsidR="009A1239" w:rsidRPr="00163EB1" w:rsidRDefault="009A1239" w:rsidP="009A1239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0511B235" w14:textId="295F5241" w:rsidR="008C356C" w:rsidRDefault="008C356C" w:rsidP="008C356C">
      <w:pPr>
        <w:pStyle w:val="Ttulo3"/>
        <w:rPr>
          <w:sz w:val="22"/>
          <w:szCs w:val="22"/>
        </w:rPr>
      </w:pPr>
      <w:bookmarkStart w:id="51" w:name="_Toc96416608"/>
      <w:bookmarkStart w:id="52" w:name="_Toc96688782"/>
      <w:bookmarkStart w:id="53" w:name="_Toc111420502"/>
      <w:bookmarkStart w:id="54" w:name="_Toc147748337"/>
      <w:r>
        <w:rPr>
          <w:sz w:val="22"/>
          <w:szCs w:val="22"/>
        </w:rPr>
        <w:t>TEAMS</w:t>
      </w:r>
      <w:bookmarkEnd w:id="51"/>
      <w:bookmarkEnd w:id="52"/>
      <w:bookmarkEnd w:id="53"/>
      <w:bookmarkEnd w:id="54"/>
    </w:p>
    <w:p w14:paraId="12EE3CAD" w14:textId="77777777" w:rsidR="008C356C" w:rsidRPr="00163EB1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 xml:space="preserve">O TEAMS foi utilizado para realizar reuniões remotas do grupo, etc........ </w:t>
      </w:r>
    </w:p>
    <w:p w14:paraId="589A6CC6" w14:textId="38982E7D" w:rsidR="008C356C" w:rsidRPr="00163EB1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06992697" w14:textId="56F96FF2" w:rsidR="00D472F3" w:rsidRDefault="008C356C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lastRenderedPageBreak/>
        <w:t>Lorem ipsum dolor sit amet, consectetuer adipiscing elit. Maecenas porttitor congue massa.</w:t>
      </w:r>
      <w:r w:rsidR="00703767">
        <w:rPr>
          <w:noProof/>
          <w:color w:val="C00000"/>
        </w:rPr>
        <w:t xml:space="preserve"> </w:t>
      </w:r>
      <w:bookmarkStart w:id="55" w:name="_Toc49768726"/>
      <w:bookmarkStart w:id="56" w:name="_Toc111420503"/>
      <w:r w:rsidR="00703767">
        <w:rPr>
          <w:noProof/>
          <w:color w:val="C00000"/>
          <w:highlight w:val="yellow"/>
        </w:rPr>
        <w:t>Um</w:t>
      </w:r>
      <w:r w:rsidR="00D472F3" w:rsidRPr="00D472F3">
        <w:rPr>
          <w:noProof/>
          <w:color w:val="C00000"/>
          <w:highlight w:val="yellow"/>
        </w:rPr>
        <w:t xml:space="preserve"> print de tela da ferramenta utilizada </w:t>
      </w:r>
      <w:r w:rsidR="00703767">
        <w:rPr>
          <w:noProof/>
          <w:color w:val="C00000"/>
          <w:highlight w:val="yellow"/>
        </w:rPr>
        <w:t>pode ser vista na</w:t>
      </w:r>
      <w:r w:rsidR="00D472F3" w:rsidRPr="00D472F3">
        <w:rPr>
          <w:noProof/>
          <w:color w:val="C00000"/>
          <w:highlight w:val="yellow"/>
        </w:rPr>
        <w:t xml:space="preserve"> figura</w:t>
      </w:r>
      <w:r w:rsidR="00703767">
        <w:rPr>
          <w:noProof/>
          <w:color w:val="C00000"/>
          <w:highlight w:val="yellow"/>
        </w:rPr>
        <w:t xml:space="preserve"> xx</w:t>
      </w:r>
      <w:r w:rsidR="00D472F3" w:rsidRPr="00D472F3">
        <w:rPr>
          <w:noProof/>
          <w:color w:val="C00000"/>
          <w:highlight w:val="yellow"/>
        </w:rPr>
        <w:t>.</w:t>
      </w:r>
    </w:p>
    <w:p w14:paraId="64475F9D" w14:textId="48116832" w:rsidR="004A382C" w:rsidRPr="00B626C0" w:rsidRDefault="004A382C" w:rsidP="004A382C">
      <w:pPr>
        <w:pStyle w:val="Legenda"/>
        <w:spacing w:after="120"/>
        <w:rPr>
          <w:sz w:val="22"/>
          <w:szCs w:val="22"/>
        </w:rPr>
      </w:pPr>
      <w:bookmarkStart w:id="57" w:name="_Toc147748316"/>
      <w:r w:rsidRPr="00B626C0">
        <w:rPr>
          <w:sz w:val="22"/>
          <w:szCs w:val="22"/>
        </w:rPr>
        <w:t xml:space="preserve">Figura </w:t>
      </w:r>
      <w:r w:rsidRPr="00B626C0">
        <w:rPr>
          <w:sz w:val="22"/>
          <w:szCs w:val="22"/>
        </w:rPr>
        <w:fldChar w:fldCharType="begin"/>
      </w:r>
      <w:r w:rsidRPr="00B626C0">
        <w:rPr>
          <w:sz w:val="22"/>
          <w:szCs w:val="22"/>
        </w:rPr>
        <w:instrText xml:space="preserve"> SEQ Figura \* ARABIC </w:instrText>
      </w:r>
      <w:r w:rsidRPr="00B626C0">
        <w:rPr>
          <w:sz w:val="22"/>
          <w:szCs w:val="22"/>
        </w:rPr>
        <w:fldChar w:fldCharType="separate"/>
      </w:r>
      <w:r w:rsidRPr="00B626C0">
        <w:rPr>
          <w:sz w:val="22"/>
          <w:szCs w:val="22"/>
        </w:rPr>
        <w:t>6</w:t>
      </w:r>
      <w:r w:rsidRPr="00B626C0">
        <w:rPr>
          <w:sz w:val="22"/>
          <w:szCs w:val="22"/>
        </w:rPr>
        <w:fldChar w:fldCharType="end"/>
      </w:r>
      <w:r w:rsidRPr="00B626C0">
        <w:rPr>
          <w:sz w:val="22"/>
          <w:szCs w:val="22"/>
        </w:rPr>
        <w:t xml:space="preserve"> – Reunião do grupo com chamada via TEAMS</w:t>
      </w:r>
      <w:bookmarkEnd w:id="57"/>
    </w:p>
    <w:p w14:paraId="268407F6" w14:textId="00A816C3" w:rsidR="009A1239" w:rsidRDefault="004A382C" w:rsidP="004A382C">
      <w:pPr>
        <w:spacing w:line="240" w:lineRule="auto"/>
        <w:jc w:val="center"/>
        <w:rPr>
          <w:noProof/>
          <w:color w:val="C00000"/>
        </w:rPr>
      </w:pPr>
      <w:r w:rsidRPr="004A382C">
        <w:rPr>
          <w:noProof/>
          <w:color w:val="C00000"/>
        </w:rPr>
        <w:drawing>
          <wp:inline distT="0" distB="0" distL="0" distR="0" wp14:anchorId="76C3ADF1" wp14:editId="6CB14351">
            <wp:extent cx="5132705" cy="305294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631" cy="30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7B8" w14:textId="77777777" w:rsidR="004A382C" w:rsidRPr="00163EB1" w:rsidRDefault="004A382C" w:rsidP="004A382C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133D5D1E" w14:textId="77777777" w:rsidR="004A382C" w:rsidRPr="004A382C" w:rsidRDefault="004A382C" w:rsidP="004A382C">
      <w:pPr>
        <w:ind w:firstLine="709"/>
        <w:rPr>
          <w:noProof/>
          <w:color w:val="C00000"/>
          <w:sz w:val="12"/>
          <w:szCs w:val="12"/>
        </w:rPr>
      </w:pPr>
    </w:p>
    <w:p w14:paraId="4B7DE8D1" w14:textId="29F15F00" w:rsidR="004A382C" w:rsidRDefault="004A382C" w:rsidP="004A382C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2776BEA3" w14:textId="77777777" w:rsidR="004A382C" w:rsidRDefault="004A382C" w:rsidP="004A382C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0CB8E86E" w14:textId="77777777" w:rsidR="003750C3" w:rsidRPr="00A52B7C" w:rsidRDefault="003750C3" w:rsidP="003750C3">
      <w:pPr>
        <w:pStyle w:val="Ttulo3"/>
        <w:rPr>
          <w:sz w:val="22"/>
          <w:szCs w:val="22"/>
        </w:rPr>
      </w:pPr>
      <w:bookmarkStart w:id="58" w:name="_Toc147748338"/>
      <w:r w:rsidRPr="00A52B7C">
        <w:rPr>
          <w:sz w:val="22"/>
          <w:szCs w:val="22"/>
        </w:rPr>
        <w:t>Matriz RACI</w:t>
      </w:r>
      <w:bookmarkEnd w:id="55"/>
      <w:bookmarkEnd w:id="56"/>
      <w:bookmarkEnd w:id="58"/>
    </w:p>
    <w:p w14:paraId="6B5BBAB0" w14:textId="3CCC13DA" w:rsidR="003750C3" w:rsidRPr="00163EB1" w:rsidRDefault="003750C3" w:rsidP="00D472F3">
      <w:pPr>
        <w:ind w:firstLine="709"/>
        <w:rPr>
          <w:color w:val="C00000"/>
        </w:rPr>
      </w:pPr>
      <w:r w:rsidRPr="00163EB1">
        <w:rPr>
          <w:color w:val="C00000"/>
        </w:rPr>
        <w:t>A matriz RACI foi utilizada para.........</w:t>
      </w:r>
      <w:r w:rsidR="00163EB1">
        <w:rPr>
          <w:color w:val="C00000"/>
        </w:rPr>
        <w:t>.....</w:t>
      </w:r>
    </w:p>
    <w:p w14:paraId="25461971" w14:textId="117C2CFD" w:rsidR="001B2DEA" w:rsidRDefault="003750C3" w:rsidP="00D472F3">
      <w:pPr>
        <w:ind w:firstLine="709"/>
        <w:rPr>
          <w:color w:val="C00000"/>
        </w:rPr>
      </w:pPr>
      <w:r w:rsidRPr="00163EB1">
        <w:rPr>
          <w:color w:val="C00000"/>
          <w:highlight w:val="yellow"/>
        </w:rPr>
        <w:t>Colocar aqui o print de tela da matriz RACI</w:t>
      </w:r>
      <w:r w:rsidRPr="00163EB1">
        <w:rPr>
          <w:color w:val="C00000"/>
        </w:rPr>
        <w:t xml:space="preserve"> ...... Inserir aqui a matriz RACI com a distribuição das responsabilidades.</w:t>
      </w:r>
      <w:r w:rsidR="00384FF3" w:rsidRPr="00163EB1">
        <w:rPr>
          <w:color w:val="C00000"/>
        </w:rPr>
        <w:t xml:space="preserve"> </w:t>
      </w:r>
    </w:p>
    <w:p w14:paraId="4DA7C732" w14:textId="77777777" w:rsidR="004A382C" w:rsidRDefault="004A382C" w:rsidP="004A382C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61EBC759" w14:textId="380918C0" w:rsidR="004A3F3D" w:rsidRPr="00703767" w:rsidRDefault="00384FF3" w:rsidP="00703767">
      <w:pPr>
        <w:ind w:firstLine="709"/>
        <w:rPr>
          <w:color w:val="C00000"/>
        </w:rPr>
      </w:pPr>
      <w:r w:rsidRPr="00163EB1">
        <w:rPr>
          <w:color w:val="C00000"/>
        </w:rPr>
        <w:t xml:space="preserve">A matriz RACI desenvolvida para este projeto é apresentada na figura </w:t>
      </w:r>
      <w:proofErr w:type="spellStart"/>
      <w:r w:rsidR="00703767">
        <w:rPr>
          <w:color w:val="C00000"/>
        </w:rPr>
        <w:t>xx</w:t>
      </w:r>
      <w:proofErr w:type="spellEnd"/>
      <w:r w:rsidRPr="00163EB1">
        <w:rPr>
          <w:color w:val="C00000"/>
        </w:rPr>
        <w:t>.</w:t>
      </w:r>
    </w:p>
    <w:p w14:paraId="51672721" w14:textId="77777777" w:rsidR="00B55323" w:rsidRDefault="00B55323">
      <w:pPr>
        <w:spacing w:line="240" w:lineRule="auto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572B7B9" w14:textId="48E341FB" w:rsidR="00384FF3" w:rsidRPr="00B626C0" w:rsidRDefault="00384FF3" w:rsidP="00B626C0">
      <w:pPr>
        <w:pStyle w:val="Legenda"/>
        <w:spacing w:after="120"/>
        <w:rPr>
          <w:sz w:val="22"/>
          <w:szCs w:val="22"/>
        </w:rPr>
      </w:pPr>
      <w:bookmarkStart w:id="59" w:name="_Toc147748317"/>
      <w:r w:rsidRPr="00163EB1">
        <w:rPr>
          <w:sz w:val="22"/>
          <w:szCs w:val="22"/>
        </w:rPr>
        <w:lastRenderedPageBreak/>
        <w:t xml:space="preserve">Figura </w:t>
      </w:r>
      <w:r w:rsidRPr="00163EB1">
        <w:rPr>
          <w:sz w:val="22"/>
          <w:szCs w:val="22"/>
        </w:rPr>
        <w:fldChar w:fldCharType="begin"/>
      </w:r>
      <w:r w:rsidRPr="00163EB1">
        <w:rPr>
          <w:sz w:val="22"/>
          <w:szCs w:val="22"/>
        </w:rPr>
        <w:instrText xml:space="preserve"> SEQ Figura \* ARABIC </w:instrText>
      </w:r>
      <w:r w:rsidRPr="00163EB1">
        <w:rPr>
          <w:sz w:val="22"/>
          <w:szCs w:val="22"/>
        </w:rPr>
        <w:fldChar w:fldCharType="separate"/>
      </w:r>
      <w:r w:rsidR="004A382C">
        <w:rPr>
          <w:sz w:val="22"/>
          <w:szCs w:val="22"/>
        </w:rPr>
        <w:t>7</w:t>
      </w:r>
      <w:r w:rsidRPr="00163EB1">
        <w:rPr>
          <w:sz w:val="22"/>
          <w:szCs w:val="22"/>
        </w:rPr>
        <w:fldChar w:fldCharType="end"/>
      </w:r>
      <w:r w:rsidRPr="00163EB1">
        <w:rPr>
          <w:sz w:val="22"/>
          <w:szCs w:val="22"/>
        </w:rPr>
        <w:t xml:space="preserve"> – RACI</w:t>
      </w:r>
      <w:r w:rsidR="004A382C">
        <w:rPr>
          <w:sz w:val="22"/>
          <w:szCs w:val="22"/>
        </w:rPr>
        <w:t xml:space="preserve"> – Matriz de Responsabilidades</w:t>
      </w:r>
      <w:bookmarkEnd w:id="59"/>
    </w:p>
    <w:p w14:paraId="71958417" w14:textId="0A514A5D" w:rsidR="00384FF3" w:rsidRDefault="00FA241F" w:rsidP="00384FF3">
      <w:pPr>
        <w:spacing w:line="240" w:lineRule="auto"/>
        <w:jc w:val="center"/>
        <w:rPr>
          <w:color w:val="FF0000"/>
        </w:rPr>
      </w:pPr>
      <w:r w:rsidRPr="00FA241F">
        <w:rPr>
          <w:noProof/>
          <w:color w:val="FF0000"/>
        </w:rPr>
        <w:drawing>
          <wp:inline distT="0" distB="0" distL="0" distR="0" wp14:anchorId="6B9E8C60" wp14:editId="5DABD350">
            <wp:extent cx="5760720" cy="5216056"/>
            <wp:effectExtent l="0" t="0" r="0" b="3810"/>
            <wp:docPr id="559955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56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638" cy="5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ECE" w14:textId="63C35885" w:rsidR="00384FF3" w:rsidRPr="00163EB1" w:rsidRDefault="00384FF3" w:rsidP="00384FF3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 w:rsidR="004A3F3D"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375C247C" w14:textId="77777777" w:rsidR="00384FF3" w:rsidRPr="004C3E89" w:rsidRDefault="00384FF3" w:rsidP="00F53475">
      <w:pPr>
        <w:ind w:firstLine="680"/>
        <w:rPr>
          <w:noProof/>
          <w:color w:val="FF0000"/>
          <w:sz w:val="12"/>
          <w:szCs w:val="12"/>
        </w:rPr>
      </w:pPr>
    </w:p>
    <w:p w14:paraId="064695C2" w14:textId="445977F7" w:rsidR="00F53475" w:rsidRPr="00163EB1" w:rsidRDefault="00F53475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22179916" w14:textId="77777777" w:rsidR="003750C3" w:rsidRDefault="003750C3" w:rsidP="003750C3">
      <w:pPr>
        <w:pStyle w:val="Ttulo3"/>
        <w:rPr>
          <w:sz w:val="22"/>
          <w:szCs w:val="22"/>
        </w:rPr>
      </w:pPr>
      <w:bookmarkStart w:id="60" w:name="_Toc49768727"/>
      <w:bookmarkStart w:id="61" w:name="_Toc111420504"/>
      <w:bookmarkStart w:id="62" w:name="_Toc147748339"/>
      <w:r w:rsidRPr="00A52B7C">
        <w:rPr>
          <w:sz w:val="22"/>
          <w:szCs w:val="22"/>
        </w:rPr>
        <w:t>TRELLO</w:t>
      </w:r>
      <w:bookmarkEnd w:id="60"/>
      <w:bookmarkEnd w:id="61"/>
      <w:bookmarkEnd w:id="62"/>
    </w:p>
    <w:p w14:paraId="7E58B296" w14:textId="7F9DB5BB" w:rsidR="003750C3" w:rsidRPr="00163EB1" w:rsidRDefault="003750C3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O TRELLO foi utilizado para.........</w:t>
      </w:r>
      <w:r w:rsidR="00163EB1" w:rsidRPr="00163EB1">
        <w:rPr>
          <w:noProof/>
          <w:color w:val="C00000"/>
        </w:rPr>
        <w:t>...</w:t>
      </w:r>
    </w:p>
    <w:p w14:paraId="56B244BA" w14:textId="354D830C" w:rsidR="008C356C" w:rsidRPr="004D22C4" w:rsidRDefault="00384FF3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 xml:space="preserve">Um </w:t>
      </w:r>
      <w:r w:rsidR="003750C3" w:rsidRPr="00163EB1">
        <w:rPr>
          <w:noProof/>
          <w:color w:val="C00000"/>
        </w:rPr>
        <w:t xml:space="preserve">print de tela do TRELLO </w:t>
      </w:r>
      <w:r w:rsidRPr="00163EB1">
        <w:rPr>
          <w:noProof/>
          <w:color w:val="C00000"/>
        </w:rPr>
        <w:t xml:space="preserve">utilizado </w:t>
      </w:r>
      <w:r w:rsidRPr="004A3F3D">
        <w:rPr>
          <w:noProof/>
          <w:color w:val="C00000"/>
        </w:rPr>
        <w:t xml:space="preserve">neste projeto é mostrado na figura </w:t>
      </w:r>
      <w:r w:rsidR="00703767">
        <w:rPr>
          <w:noProof/>
          <w:color w:val="C00000"/>
        </w:rPr>
        <w:t>xx</w:t>
      </w:r>
      <w:r w:rsidRPr="00163EB1">
        <w:rPr>
          <w:noProof/>
          <w:color w:val="C00000"/>
        </w:rPr>
        <w:t>.</w:t>
      </w:r>
    </w:p>
    <w:p w14:paraId="4DBA81B3" w14:textId="77777777" w:rsidR="00FA241F" w:rsidRDefault="00FA241F">
      <w:pPr>
        <w:spacing w:line="240" w:lineRule="auto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E6C847E" w14:textId="60C3AC6B" w:rsidR="00306D0C" w:rsidRPr="00B626C0" w:rsidRDefault="00306D0C" w:rsidP="00B626C0">
      <w:pPr>
        <w:pStyle w:val="Legenda"/>
        <w:spacing w:after="120"/>
        <w:rPr>
          <w:sz w:val="22"/>
          <w:szCs w:val="22"/>
        </w:rPr>
      </w:pPr>
      <w:bookmarkStart w:id="63" w:name="_Toc147748318"/>
      <w:r w:rsidRPr="00163EB1">
        <w:rPr>
          <w:sz w:val="22"/>
          <w:szCs w:val="22"/>
        </w:rPr>
        <w:lastRenderedPageBreak/>
        <w:t xml:space="preserve">Figura </w:t>
      </w:r>
      <w:r w:rsidRPr="00163EB1">
        <w:rPr>
          <w:sz w:val="22"/>
          <w:szCs w:val="22"/>
        </w:rPr>
        <w:fldChar w:fldCharType="begin"/>
      </w:r>
      <w:r w:rsidRPr="00163EB1">
        <w:rPr>
          <w:sz w:val="22"/>
          <w:szCs w:val="22"/>
        </w:rPr>
        <w:instrText xml:space="preserve"> SEQ Figura \* ARABIC </w:instrText>
      </w:r>
      <w:r w:rsidRPr="00163EB1">
        <w:rPr>
          <w:sz w:val="22"/>
          <w:szCs w:val="22"/>
        </w:rPr>
        <w:fldChar w:fldCharType="separate"/>
      </w:r>
      <w:r w:rsidR="00703767">
        <w:rPr>
          <w:sz w:val="22"/>
          <w:szCs w:val="22"/>
        </w:rPr>
        <w:t>8</w:t>
      </w:r>
      <w:r w:rsidRPr="00163EB1">
        <w:rPr>
          <w:sz w:val="22"/>
          <w:szCs w:val="22"/>
        </w:rPr>
        <w:fldChar w:fldCharType="end"/>
      </w:r>
      <w:r w:rsidRPr="00163EB1">
        <w:rPr>
          <w:sz w:val="22"/>
          <w:szCs w:val="22"/>
        </w:rPr>
        <w:t xml:space="preserve"> – TRELLO</w:t>
      </w:r>
      <w:bookmarkEnd w:id="63"/>
    </w:p>
    <w:p w14:paraId="0CBED35F" w14:textId="3AB6D382" w:rsidR="00384FF3" w:rsidRDefault="00FA241F" w:rsidP="00306D0C">
      <w:pPr>
        <w:spacing w:line="240" w:lineRule="auto"/>
        <w:jc w:val="center"/>
        <w:rPr>
          <w:color w:val="FF0000"/>
        </w:rPr>
      </w:pPr>
      <w:r w:rsidRPr="00FA241F">
        <w:rPr>
          <w:noProof/>
          <w:color w:val="FF0000"/>
        </w:rPr>
        <w:drawing>
          <wp:inline distT="0" distB="0" distL="0" distR="0" wp14:anchorId="12DD013D" wp14:editId="59E909C9">
            <wp:extent cx="5760720" cy="3037399"/>
            <wp:effectExtent l="0" t="0" r="0" b="0"/>
            <wp:docPr id="1566266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64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6991" cy="30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2A7" w14:textId="1B99066A" w:rsidR="00306D0C" w:rsidRPr="00163EB1" w:rsidRDefault="00306D0C" w:rsidP="00306D0C">
      <w:pPr>
        <w:pStyle w:val="Legenda"/>
        <w:spacing w:after="120"/>
        <w:rPr>
          <w:sz w:val="22"/>
          <w:szCs w:val="22"/>
        </w:rPr>
      </w:pPr>
      <w:r w:rsidRPr="00163EB1">
        <w:rPr>
          <w:sz w:val="22"/>
          <w:szCs w:val="22"/>
        </w:rPr>
        <w:t>Fonte: próprios autores (202</w:t>
      </w:r>
      <w:r w:rsidR="004A3F3D">
        <w:rPr>
          <w:sz w:val="22"/>
          <w:szCs w:val="22"/>
        </w:rPr>
        <w:t>3</w:t>
      </w:r>
      <w:r w:rsidRPr="00163EB1">
        <w:rPr>
          <w:sz w:val="22"/>
          <w:szCs w:val="22"/>
        </w:rPr>
        <w:t>).</w:t>
      </w:r>
    </w:p>
    <w:p w14:paraId="7CF52BA5" w14:textId="77777777" w:rsidR="00384FF3" w:rsidRPr="004C3E89" w:rsidRDefault="00384FF3" w:rsidP="00384FF3">
      <w:pPr>
        <w:rPr>
          <w:color w:val="FF0000"/>
          <w:sz w:val="12"/>
          <w:szCs w:val="12"/>
        </w:rPr>
      </w:pPr>
    </w:p>
    <w:p w14:paraId="5E41F041" w14:textId="77777777" w:rsidR="00F53475" w:rsidRPr="00163EB1" w:rsidRDefault="00F53475" w:rsidP="00D472F3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247A4655" w14:textId="77777777" w:rsidR="00BD3F54" w:rsidRDefault="00BD3F54" w:rsidP="00BD3F54">
      <w:pPr>
        <w:pStyle w:val="Ttulo3"/>
        <w:rPr>
          <w:sz w:val="22"/>
          <w:szCs w:val="22"/>
        </w:rPr>
      </w:pPr>
      <w:bookmarkStart w:id="64" w:name="_Toc143211883"/>
      <w:bookmarkStart w:id="65" w:name="_Toc147748340"/>
      <w:r>
        <w:rPr>
          <w:sz w:val="22"/>
          <w:szCs w:val="22"/>
        </w:rPr>
        <w:t>Ferramenta XXXX</w:t>
      </w:r>
      <w:bookmarkEnd w:id="64"/>
      <w:bookmarkEnd w:id="65"/>
    </w:p>
    <w:p w14:paraId="01E8F656" w14:textId="77777777" w:rsidR="00BD3F54" w:rsidRPr="00163EB1" w:rsidRDefault="00BD3F54" w:rsidP="00BD3F54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613EF158" w14:textId="77777777" w:rsidR="00BD3F54" w:rsidRDefault="00BD3F54" w:rsidP="00BD3F54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46BDAE56" w14:textId="77777777" w:rsidR="00BD3F54" w:rsidRDefault="00BD3F54" w:rsidP="00BD3F54">
      <w:pPr>
        <w:pStyle w:val="Ttulo3"/>
        <w:rPr>
          <w:sz w:val="22"/>
          <w:szCs w:val="22"/>
        </w:rPr>
      </w:pPr>
      <w:bookmarkStart w:id="66" w:name="_Toc143211884"/>
      <w:bookmarkStart w:id="67" w:name="_Toc147748341"/>
      <w:r>
        <w:rPr>
          <w:sz w:val="22"/>
          <w:szCs w:val="22"/>
        </w:rPr>
        <w:t>Ferramenta YYYYY</w:t>
      </w:r>
      <w:bookmarkEnd w:id="66"/>
      <w:bookmarkEnd w:id="67"/>
    </w:p>
    <w:p w14:paraId="75D60343" w14:textId="77777777" w:rsidR="00BD3F54" w:rsidRPr="00163EB1" w:rsidRDefault="00BD3F54" w:rsidP="00BD3F54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2E48225E" w14:textId="77777777" w:rsidR="00BD3F54" w:rsidRPr="00163EB1" w:rsidRDefault="00BD3F54" w:rsidP="00BD3F54">
      <w:pPr>
        <w:ind w:firstLine="709"/>
        <w:rPr>
          <w:noProof/>
          <w:color w:val="C00000"/>
        </w:rPr>
      </w:pPr>
      <w:r w:rsidRPr="00163EB1">
        <w:rPr>
          <w:noProof/>
          <w:color w:val="C00000"/>
        </w:rPr>
        <w:t>Lorem ipsum dolor sit amet, consectetuer adipiscing elit. Maecenas porttitor congue massa.</w:t>
      </w:r>
    </w:p>
    <w:p w14:paraId="51FD5B1D" w14:textId="5EF199D7" w:rsidR="00605D5B" w:rsidRDefault="009C7B80" w:rsidP="009C7B80">
      <w:pPr>
        <w:pStyle w:val="Ttulo2"/>
      </w:pPr>
      <w:bookmarkStart w:id="68" w:name="_Toc111420505"/>
      <w:bookmarkStart w:id="69" w:name="_Toc147748342"/>
      <w:r>
        <w:t>Descrição da Aplicação</w:t>
      </w:r>
      <w:r w:rsidR="00ED32B5">
        <w:t xml:space="preserve"> Proposta</w:t>
      </w:r>
      <w:r w:rsidR="002A1EA7">
        <w:t xml:space="preserve"> (SOFTWARE PROPOSTO)</w:t>
      </w:r>
      <w:bookmarkEnd w:id="68"/>
      <w:bookmarkEnd w:id="69"/>
    </w:p>
    <w:p w14:paraId="3078A212" w14:textId="512C74AB" w:rsidR="00ED32B5" w:rsidRPr="00163EB1" w:rsidRDefault="004200F8" w:rsidP="009C7B80">
      <w:pPr>
        <w:rPr>
          <w:b/>
          <w:bCs/>
          <w:color w:val="C00000"/>
          <w:highlight w:val="yellow"/>
          <w:u w:val="single"/>
        </w:rPr>
      </w:pPr>
      <w:r w:rsidRPr="00163EB1">
        <w:rPr>
          <w:b/>
          <w:bCs/>
          <w:color w:val="C00000"/>
          <w:highlight w:val="yellow"/>
          <w:u w:val="single"/>
        </w:rPr>
        <w:t xml:space="preserve">SÓ UM </w:t>
      </w:r>
      <w:r w:rsidR="00ED32B5" w:rsidRPr="00163EB1">
        <w:rPr>
          <w:b/>
          <w:bCs/>
          <w:color w:val="C00000"/>
          <w:highlight w:val="yellow"/>
          <w:u w:val="single"/>
        </w:rPr>
        <w:t>EXEMPLO:</w:t>
      </w:r>
    </w:p>
    <w:p w14:paraId="51FDC92A" w14:textId="4DC3F8E3" w:rsidR="009C7B80" w:rsidRPr="000A6F7A" w:rsidRDefault="00EB6A74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lastRenderedPageBreak/>
        <w:t xml:space="preserve">Aqui </w:t>
      </w:r>
      <w:r w:rsidR="004200F8" w:rsidRPr="000A6F7A">
        <w:rPr>
          <w:noProof/>
          <w:color w:val="C00000"/>
        </w:rPr>
        <w:t>é</w:t>
      </w:r>
      <w:r w:rsidRPr="000A6F7A">
        <w:rPr>
          <w:noProof/>
          <w:color w:val="C00000"/>
        </w:rPr>
        <w:t xml:space="preserve"> descrita a aplicação existente para tratar a rotina da empresa, principalmente no que diz respeito a software, hardware e como são controlados os processos.</w:t>
      </w:r>
    </w:p>
    <w:p w14:paraId="149C4B57" w14:textId="7E5B2AE6" w:rsidR="00ED32B5" w:rsidRPr="000A6F7A" w:rsidRDefault="00ED32B5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Caso não haja um sistema existente, descrever o que o grupo propõe em termos de solução computacional para resolver as lacunas dos processos.</w:t>
      </w:r>
    </w:p>
    <w:p w14:paraId="34896701" w14:textId="77777777" w:rsidR="00F53475" w:rsidRPr="000A6F7A" w:rsidRDefault="00F53475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28659F2" w14:textId="1FF3C066" w:rsidR="009C7B80" w:rsidRPr="00816EBF" w:rsidRDefault="009C7B80" w:rsidP="009C7B80">
      <w:pPr>
        <w:pStyle w:val="Ttulo2"/>
        <w:ind w:left="578" w:hanging="578"/>
        <w:rPr>
          <w:color w:val="FF0000"/>
        </w:rPr>
      </w:pPr>
      <w:bookmarkStart w:id="70" w:name="_Toc111420506"/>
      <w:bookmarkStart w:id="71" w:name="_Toc147748343"/>
      <w:r>
        <w:t>Protótipo Não-Funcional</w:t>
      </w:r>
      <w:r w:rsidR="002A1EA7">
        <w:t xml:space="preserve"> </w:t>
      </w:r>
      <w:r w:rsidR="00F53475" w:rsidRPr="00816EBF">
        <w:rPr>
          <w:color w:val="FF0000"/>
        </w:rPr>
        <w:t>(DESENHO DE TELAS e EXPLICAÇÃO DESTAS TELAS)</w:t>
      </w:r>
      <w:bookmarkEnd w:id="70"/>
      <w:bookmarkEnd w:id="71"/>
    </w:p>
    <w:p w14:paraId="0D893475" w14:textId="06E8973B" w:rsidR="003750C3" w:rsidRPr="000A6F7A" w:rsidRDefault="003750C3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Aqui s</w:t>
      </w:r>
      <w:r w:rsidR="00367302" w:rsidRPr="000A6F7A">
        <w:rPr>
          <w:noProof/>
          <w:color w:val="C00000"/>
        </w:rPr>
        <w:t>ão</w:t>
      </w:r>
      <w:r w:rsidRPr="000A6F7A">
        <w:rPr>
          <w:noProof/>
          <w:color w:val="C00000"/>
        </w:rPr>
        <w:t xml:space="preserve"> </w:t>
      </w:r>
      <w:r w:rsidR="00367302" w:rsidRPr="000A6F7A">
        <w:rPr>
          <w:noProof/>
          <w:color w:val="C00000"/>
        </w:rPr>
        <w:t>apresentadas</w:t>
      </w:r>
      <w:r w:rsidRPr="000A6F7A">
        <w:rPr>
          <w:noProof/>
          <w:color w:val="C00000"/>
        </w:rPr>
        <w:t xml:space="preserve"> as telas da solução proposta para a empresa.</w:t>
      </w:r>
    </w:p>
    <w:p w14:paraId="63AE205A" w14:textId="77777777" w:rsidR="003750C3" w:rsidRPr="000A6F7A" w:rsidRDefault="003750C3" w:rsidP="003750C3">
      <w:pPr>
        <w:rPr>
          <w:b/>
          <w:bCs/>
          <w:color w:val="C00000"/>
          <w:u w:val="single"/>
        </w:rPr>
      </w:pPr>
      <w:r w:rsidRPr="000A6F7A">
        <w:rPr>
          <w:b/>
          <w:bCs/>
          <w:color w:val="C00000"/>
          <w:u w:val="single"/>
        </w:rPr>
        <w:t>POR EXEMPLO:</w:t>
      </w:r>
    </w:p>
    <w:p w14:paraId="66325661" w14:textId="7053B013" w:rsidR="006962C8" w:rsidRPr="00B626C0" w:rsidRDefault="003750C3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O protótipo do software desenvolvido com base nas propostas deste projeto possui a tela inicial (</w:t>
      </w:r>
      <w:r w:rsidR="00591CD9" w:rsidRPr="000A6F7A">
        <w:rPr>
          <w:noProof/>
          <w:color w:val="C00000"/>
        </w:rPr>
        <w:t>Login e Senha</w:t>
      </w:r>
      <w:r w:rsidRPr="000A6F7A">
        <w:rPr>
          <w:noProof/>
          <w:color w:val="C00000"/>
        </w:rPr>
        <w:t xml:space="preserve">) mostrada </w:t>
      </w:r>
      <w:r w:rsidRPr="00D472F3">
        <w:rPr>
          <w:noProof/>
          <w:color w:val="C00000"/>
        </w:rPr>
        <w:t xml:space="preserve">na </w:t>
      </w:r>
      <w:r w:rsidRPr="00D472F3">
        <w:rPr>
          <w:noProof/>
          <w:color w:val="C00000"/>
          <w:highlight w:val="yellow"/>
        </w:rPr>
        <w:t xml:space="preserve">figura </w:t>
      </w:r>
      <w:r w:rsidR="004A382C" w:rsidRPr="00703767">
        <w:rPr>
          <w:noProof/>
          <w:color w:val="C00000"/>
          <w:highlight w:val="yellow"/>
        </w:rPr>
        <w:t>xx</w:t>
      </w:r>
      <w:r w:rsidR="00591CD9" w:rsidRPr="000A6F7A">
        <w:rPr>
          <w:noProof/>
          <w:color w:val="C00000"/>
        </w:rPr>
        <w:t>.</w:t>
      </w:r>
      <w:bookmarkStart w:id="72" w:name="_Toc77616621"/>
    </w:p>
    <w:p w14:paraId="3C368283" w14:textId="6F31D7D7" w:rsidR="00591CD9" w:rsidRPr="000A6F7A" w:rsidRDefault="00591CD9" w:rsidP="00591CD9">
      <w:pPr>
        <w:pStyle w:val="Legenda"/>
        <w:spacing w:after="120"/>
        <w:rPr>
          <w:sz w:val="22"/>
          <w:szCs w:val="22"/>
        </w:rPr>
      </w:pPr>
      <w:bookmarkStart w:id="73" w:name="_Toc147748319"/>
      <w:r w:rsidRPr="000A6F7A">
        <w:rPr>
          <w:sz w:val="22"/>
          <w:szCs w:val="22"/>
        </w:rPr>
        <w:t xml:space="preserve">Figura </w:t>
      </w:r>
      <w:r w:rsidRPr="000A6F7A">
        <w:rPr>
          <w:sz w:val="22"/>
          <w:szCs w:val="22"/>
        </w:rPr>
        <w:fldChar w:fldCharType="begin"/>
      </w:r>
      <w:r w:rsidRPr="000A6F7A">
        <w:rPr>
          <w:sz w:val="22"/>
          <w:szCs w:val="22"/>
        </w:rPr>
        <w:instrText xml:space="preserve"> SEQ Figura \* ARABIC </w:instrText>
      </w:r>
      <w:r w:rsidRPr="000A6F7A">
        <w:rPr>
          <w:sz w:val="22"/>
          <w:szCs w:val="22"/>
        </w:rPr>
        <w:fldChar w:fldCharType="separate"/>
      </w:r>
      <w:r w:rsidR="00703767">
        <w:rPr>
          <w:sz w:val="22"/>
          <w:szCs w:val="22"/>
        </w:rPr>
        <w:t>9</w:t>
      </w:r>
      <w:r w:rsidRPr="000A6F7A">
        <w:rPr>
          <w:sz w:val="22"/>
          <w:szCs w:val="22"/>
        </w:rPr>
        <w:fldChar w:fldCharType="end"/>
      </w:r>
      <w:r w:rsidR="00B0241D" w:rsidRPr="000A6F7A">
        <w:rPr>
          <w:sz w:val="22"/>
          <w:szCs w:val="22"/>
        </w:rPr>
        <w:t xml:space="preserve"> -</w:t>
      </w:r>
      <w:r w:rsidRPr="000A6F7A">
        <w:rPr>
          <w:sz w:val="22"/>
          <w:szCs w:val="22"/>
        </w:rPr>
        <w:t xml:space="preserve"> Tela de Login e Senha</w:t>
      </w:r>
      <w:bookmarkEnd w:id="72"/>
      <w:bookmarkEnd w:id="73"/>
    </w:p>
    <w:p w14:paraId="1239A612" w14:textId="7EE5816A" w:rsidR="00591CD9" w:rsidRDefault="00591CD9" w:rsidP="004200F8">
      <w:pPr>
        <w:spacing w:line="240" w:lineRule="auto"/>
        <w:jc w:val="center"/>
        <w:rPr>
          <w:noProof/>
        </w:rPr>
      </w:pPr>
      <w:r w:rsidRPr="00BD08F9">
        <w:rPr>
          <w:noProof/>
        </w:rPr>
        <w:drawing>
          <wp:inline distT="0" distB="0" distL="0" distR="0" wp14:anchorId="06EC8EFF" wp14:editId="7D6813B8">
            <wp:extent cx="3305175" cy="1350645"/>
            <wp:effectExtent l="38100" t="38100" r="47625" b="40005"/>
            <wp:docPr id="1" name="Imagem 1" descr="C:\Users\TWRG INFORMATICA\Desktop\Projeto Jundi\Prototipo Não-Funcional\Tela Valida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C:\Users\TWRG INFORMATICA\Desktop\Projeto Jundi\Prototipo Não-Funcional\Tela Validar Usuar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2" b="24475"/>
                    <a:stretch/>
                  </pic:blipFill>
                  <pic:spPr bwMode="auto">
                    <a:xfrm>
                      <a:off x="0" y="0"/>
                      <a:ext cx="3315118" cy="135470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4C925" w14:textId="3AB8FB0E" w:rsidR="00591CD9" w:rsidRPr="000A6F7A" w:rsidRDefault="00591CD9" w:rsidP="00591CD9">
      <w:pPr>
        <w:pStyle w:val="Legenda"/>
        <w:spacing w:after="120"/>
        <w:rPr>
          <w:sz w:val="22"/>
          <w:szCs w:val="22"/>
        </w:rPr>
      </w:pPr>
      <w:r w:rsidRPr="000A6F7A">
        <w:rPr>
          <w:sz w:val="22"/>
          <w:szCs w:val="22"/>
        </w:rPr>
        <w:t>Fonte: próprios autores (202</w:t>
      </w:r>
      <w:r w:rsidR="00703767">
        <w:rPr>
          <w:sz w:val="22"/>
          <w:szCs w:val="22"/>
        </w:rPr>
        <w:t>3</w:t>
      </w:r>
      <w:r w:rsidRPr="000A6F7A">
        <w:rPr>
          <w:sz w:val="22"/>
          <w:szCs w:val="22"/>
        </w:rPr>
        <w:t>).</w:t>
      </w:r>
    </w:p>
    <w:p w14:paraId="082DE06E" w14:textId="77777777" w:rsidR="00591CD9" w:rsidRPr="004C3E89" w:rsidRDefault="00591CD9" w:rsidP="00BD3F54">
      <w:pPr>
        <w:rPr>
          <w:noProof/>
          <w:sz w:val="12"/>
          <w:szCs w:val="12"/>
        </w:rPr>
      </w:pPr>
    </w:p>
    <w:p w14:paraId="2A318DF5" w14:textId="184A3BF4" w:rsidR="00F16994" w:rsidRPr="000A6F7A" w:rsidRDefault="009D19BD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  <w:highlight w:val="yellow"/>
        </w:rPr>
        <w:t>A identidade visual criada para a solução proposta pode ser visto</w:t>
      </w:r>
      <w:r w:rsidR="00F16994" w:rsidRPr="000A6F7A">
        <w:rPr>
          <w:noProof/>
          <w:color w:val="C00000"/>
          <w:highlight w:val="yellow"/>
        </w:rPr>
        <w:t xml:space="preserve"> no APÊNDICE </w:t>
      </w:r>
      <w:r w:rsidR="00703767">
        <w:rPr>
          <w:noProof/>
          <w:color w:val="C00000"/>
        </w:rPr>
        <w:t>B</w:t>
      </w:r>
      <w:r w:rsidR="00F16994" w:rsidRPr="000A6F7A">
        <w:rPr>
          <w:noProof/>
          <w:color w:val="C00000"/>
        </w:rPr>
        <w:t>.</w:t>
      </w:r>
    </w:p>
    <w:p w14:paraId="1D0D6927" w14:textId="0FD0A5D5" w:rsidR="00591CD9" w:rsidRPr="000A6F7A" w:rsidRDefault="00591CD9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2687B37E" w14:textId="77777777" w:rsidR="00591CD9" w:rsidRPr="000A6F7A" w:rsidRDefault="00591CD9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3566DE3B" w14:textId="77777777" w:rsidR="00591CD9" w:rsidRPr="000A6F7A" w:rsidRDefault="00591CD9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46684105" w14:textId="77777777" w:rsidR="00591CD9" w:rsidRPr="000A6F7A" w:rsidRDefault="00591CD9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28933083" w14:textId="4B345E2F" w:rsidR="00591CD9" w:rsidRDefault="00591CD9" w:rsidP="00D472F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lastRenderedPageBreak/>
        <w:t>Lorem ipsum dolor sit amet, consectetuer adipiscing elit. Maecenas porttitor congue massa.</w:t>
      </w:r>
    </w:p>
    <w:p w14:paraId="3F6066AD" w14:textId="77777777" w:rsidR="004A382C" w:rsidRPr="000A6F7A" w:rsidRDefault="004A382C" w:rsidP="004A382C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3C126BB6" w14:textId="1A583DA1" w:rsidR="00031EE5" w:rsidRPr="00D472F3" w:rsidRDefault="00031EE5" w:rsidP="00D472F3">
      <w:pPr>
        <w:pStyle w:val="Ttulo2"/>
      </w:pPr>
      <w:bookmarkStart w:id="74" w:name="_Toc147748344"/>
      <w:r>
        <w:t>ODS</w:t>
      </w:r>
      <w:r w:rsidR="00D472F3">
        <w:t xml:space="preserve"> (Objetivos de Desenvolvimento Sustentável)</w:t>
      </w:r>
      <w:bookmarkEnd w:id="74"/>
    </w:p>
    <w:p w14:paraId="5E7EB194" w14:textId="40FD0127" w:rsidR="001D214E" w:rsidRDefault="001D214E" w:rsidP="00D472F3">
      <w:pPr>
        <w:ind w:firstLine="709"/>
      </w:pPr>
      <w:r>
        <w:t xml:space="preserve">O </w:t>
      </w:r>
      <w:r w:rsidR="009504EA">
        <w:t>objetivo</w:t>
      </w:r>
      <w:r>
        <w:t xml:space="preserve"> é escolher </w:t>
      </w:r>
      <w:r w:rsidR="008E7AED">
        <w:t>o</w:t>
      </w:r>
      <w:r>
        <w:t xml:space="preserve">s ODS que estejam relacionadas ao seu projeto (É possível escolher mais de um ODS) - Após </w:t>
      </w:r>
      <w:r w:rsidR="003E18DA">
        <w:t>escolher os itens</w:t>
      </w:r>
      <w:r>
        <w:t xml:space="preserve">, inserir a justificativa (De que forma o projeto contribui para </w:t>
      </w:r>
      <w:r w:rsidR="008E7AED">
        <w:t>o</w:t>
      </w:r>
      <w:r>
        <w:t xml:space="preserve"> ODS escolhid</w:t>
      </w:r>
      <w:r w:rsidR="008E7AED">
        <w:t>o</w:t>
      </w:r>
      <w:r>
        <w:t>)?</w:t>
      </w:r>
    </w:p>
    <w:p w14:paraId="3D6F6E4E" w14:textId="5D9CFCB6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Erradicação da Pobreza</w:t>
      </w:r>
    </w:p>
    <w:p w14:paraId="76E7839E" w14:textId="5B10C09E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Fome Zero e Agricultura Sustentável</w:t>
      </w:r>
    </w:p>
    <w:p w14:paraId="2AB14A12" w14:textId="04709CA0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Saúde e Bem-estar</w:t>
      </w:r>
    </w:p>
    <w:p w14:paraId="6E73702D" w14:textId="6C370090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Educação de Qualidade</w:t>
      </w:r>
    </w:p>
    <w:p w14:paraId="5DA34DCE" w14:textId="2A6FE25B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Igualdade de Gênero</w:t>
      </w:r>
    </w:p>
    <w:p w14:paraId="5CECC18F" w14:textId="6C1F64C4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Água Potável e Saneamento]</w:t>
      </w:r>
    </w:p>
    <w:p w14:paraId="01CA701B" w14:textId="70C6D1F1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Energia Acessível e Limpa</w:t>
      </w:r>
    </w:p>
    <w:p w14:paraId="4E3B7787" w14:textId="0912874F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Trabalho Decente e Crescimento Econômico</w:t>
      </w:r>
    </w:p>
    <w:p w14:paraId="5A6546F7" w14:textId="206B3198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Indústria Inovação e Infraestrutura</w:t>
      </w:r>
    </w:p>
    <w:p w14:paraId="7A60692A" w14:textId="66936EC0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Redução das Desigualdades</w:t>
      </w:r>
    </w:p>
    <w:p w14:paraId="5FAF5EA0" w14:textId="1CB39DEF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Cidades e Comunidades Sustentáveis</w:t>
      </w:r>
    </w:p>
    <w:p w14:paraId="65CE0F64" w14:textId="76877169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Consumo e Produção Responsáveis</w:t>
      </w:r>
    </w:p>
    <w:p w14:paraId="2D31656B" w14:textId="1234FB54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Ação Contra a Mudança Global do Clima</w:t>
      </w:r>
    </w:p>
    <w:p w14:paraId="5B0C7789" w14:textId="6068ADBB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Vida na Água</w:t>
      </w:r>
    </w:p>
    <w:p w14:paraId="0852AF6B" w14:textId="1976198A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Vida Terrestre</w:t>
      </w:r>
    </w:p>
    <w:p w14:paraId="67205DE1" w14:textId="43BE8378" w:rsidR="001D214E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Paz, Justiça e Instituições Eficazes</w:t>
      </w:r>
    </w:p>
    <w:p w14:paraId="39470CE4" w14:textId="60CCD945" w:rsidR="00031EE5" w:rsidRDefault="001D214E" w:rsidP="00A27700">
      <w:pPr>
        <w:pStyle w:val="PargrafodaLista"/>
        <w:numPr>
          <w:ilvl w:val="0"/>
          <w:numId w:val="26"/>
        </w:numPr>
        <w:ind w:left="993" w:hanging="567"/>
      </w:pPr>
      <w:r>
        <w:t>Parcerias e Meios de Implementação</w:t>
      </w:r>
    </w:p>
    <w:p w14:paraId="461FA61B" w14:textId="77777777" w:rsidR="00A27700" w:rsidRPr="00A27700" w:rsidRDefault="00A27700" w:rsidP="00AC398A">
      <w:pPr>
        <w:rPr>
          <w:sz w:val="12"/>
          <w:szCs w:val="12"/>
        </w:rPr>
      </w:pPr>
    </w:p>
    <w:p w14:paraId="2DB826BA" w14:textId="3F233E73" w:rsidR="00AC398A" w:rsidRDefault="00AC398A" w:rsidP="00A27700">
      <w:pPr>
        <w:ind w:firstLine="709"/>
      </w:pPr>
      <w:r>
        <w:t>Consultar links de referência:</w:t>
      </w:r>
    </w:p>
    <w:p w14:paraId="32DC1FB7" w14:textId="438CD122" w:rsidR="003E18DA" w:rsidRDefault="00000000" w:rsidP="00AC398A">
      <w:hyperlink r:id="rId22" w:history="1">
        <w:r w:rsidR="003E18DA" w:rsidRPr="00D75011">
          <w:rPr>
            <w:rStyle w:val="Hyperlink"/>
          </w:rPr>
          <w:t>https://www.pactoglobal.org.br/ods</w:t>
        </w:r>
      </w:hyperlink>
    </w:p>
    <w:p w14:paraId="7784D3EF" w14:textId="614BC547" w:rsidR="00AC398A" w:rsidRDefault="00000000" w:rsidP="00AC398A">
      <w:hyperlink r:id="rId23" w:history="1">
        <w:r w:rsidR="003E18DA" w:rsidRPr="00D75011">
          <w:rPr>
            <w:rStyle w:val="Hyperlink"/>
          </w:rPr>
          <w:t>https://brasil.un.org/</w:t>
        </w:r>
      </w:hyperlink>
    </w:p>
    <w:p w14:paraId="3BD0386B" w14:textId="4374215A" w:rsidR="005B3567" w:rsidRPr="005515EB" w:rsidRDefault="00F852C1" w:rsidP="003063B6">
      <w:pPr>
        <w:spacing w:line="240" w:lineRule="auto"/>
        <w:jc w:val="left"/>
        <w:rPr>
          <w:color w:val="FF0000"/>
          <w:sz w:val="16"/>
        </w:rPr>
      </w:pPr>
      <w:r>
        <w:br w:type="page"/>
      </w:r>
      <w:r w:rsidR="005B3567">
        <w:rPr>
          <w:color w:val="FF0000"/>
          <w:sz w:val="16"/>
        </w:rPr>
        <w:lastRenderedPageBreak/>
        <w:t>Comece a seção</w:t>
      </w:r>
      <w:r w:rsidR="00C73C18">
        <w:rPr>
          <w:color w:val="FF0000"/>
          <w:sz w:val="16"/>
        </w:rPr>
        <w:t xml:space="preserve"> primária</w:t>
      </w:r>
      <w:r w:rsidR="005B3567">
        <w:rPr>
          <w:color w:val="FF0000"/>
          <w:sz w:val="16"/>
        </w:rPr>
        <w:t xml:space="preserve"> </w:t>
      </w:r>
      <w:r w:rsidR="00307E86">
        <w:rPr>
          <w:color w:val="FF0000"/>
          <w:sz w:val="16"/>
        </w:rPr>
        <w:t>4</w:t>
      </w:r>
      <w:r w:rsidR="005B3567">
        <w:rPr>
          <w:color w:val="FF0000"/>
          <w:sz w:val="16"/>
        </w:rPr>
        <w:t xml:space="preserve"> </w:t>
      </w:r>
      <w:r w:rsidR="00605D5B">
        <w:rPr>
          <w:color w:val="FF0000"/>
          <w:sz w:val="16"/>
        </w:rPr>
        <w:t xml:space="preserve">DISCUSSÃO E RESULTADOS </w:t>
      </w:r>
      <w:r w:rsidR="005B3567">
        <w:rPr>
          <w:color w:val="FF0000"/>
          <w:sz w:val="16"/>
        </w:rPr>
        <w:t>na primeira linha desta página.</w:t>
      </w:r>
    </w:p>
    <w:p w14:paraId="3E1124E8" w14:textId="77777777" w:rsidR="005B3567" w:rsidRDefault="005A02F8" w:rsidP="005B3567">
      <w:pPr>
        <w:pStyle w:val="Ttulo1"/>
      </w:pPr>
      <w:bookmarkStart w:id="75" w:name="_Toc111420507"/>
      <w:bookmarkStart w:id="76" w:name="_Toc147748345"/>
      <w:r>
        <w:rPr>
          <w:caps w:val="0"/>
        </w:rPr>
        <w:t>DISCUSSÃO E RESULTADOS</w:t>
      </w:r>
      <w:bookmarkEnd w:id="75"/>
      <w:bookmarkEnd w:id="76"/>
    </w:p>
    <w:p w14:paraId="32C1AF6D" w14:textId="77777777" w:rsidR="006F60EB" w:rsidRDefault="00D57512" w:rsidP="00F83BC8">
      <w:pPr>
        <w:rPr>
          <w:color w:val="FF0000"/>
          <w:sz w:val="16"/>
        </w:rPr>
      </w:pPr>
      <w:r>
        <w:rPr>
          <w:color w:val="FF0000"/>
          <w:sz w:val="16"/>
        </w:rPr>
        <w:t xml:space="preserve">O título acima </w:t>
      </w:r>
      <w:r w:rsidR="001517AF">
        <w:rPr>
          <w:color w:val="FF0000"/>
          <w:sz w:val="16"/>
        </w:rPr>
        <w:t>é uma seção primária e é do tipo Título 1 no estilo do Word</w:t>
      </w:r>
      <w:r>
        <w:rPr>
          <w:color w:val="FF0000"/>
          <w:sz w:val="16"/>
        </w:rPr>
        <w:t xml:space="preserve">. </w:t>
      </w:r>
      <w:r w:rsidRPr="00800807">
        <w:rPr>
          <w:b/>
          <w:color w:val="FF0000"/>
          <w:sz w:val="16"/>
        </w:rPr>
        <w:t>NOTA</w:t>
      </w:r>
      <w:r>
        <w:rPr>
          <w:color w:val="FF0000"/>
          <w:sz w:val="16"/>
        </w:rPr>
        <w:t>: para que o Sumário seja automático, tem que usar o estilo de títulos do Word</w:t>
      </w:r>
      <w:r w:rsidR="00605D5B">
        <w:rPr>
          <w:color w:val="FF0000"/>
          <w:sz w:val="16"/>
        </w:rPr>
        <w:t xml:space="preserve"> (título 1)</w:t>
      </w:r>
      <w:r>
        <w:rPr>
          <w:color w:val="FF0000"/>
          <w:sz w:val="16"/>
        </w:rPr>
        <w:t>.</w:t>
      </w:r>
    </w:p>
    <w:p w14:paraId="4B73A597" w14:textId="77777777" w:rsidR="00F83BC8" w:rsidRPr="00F83BC8" w:rsidRDefault="00F83BC8" w:rsidP="00F83BC8">
      <w:pPr>
        <w:rPr>
          <w:color w:val="FF0000"/>
          <w:sz w:val="16"/>
        </w:rPr>
      </w:pPr>
      <w:r>
        <w:rPr>
          <w:color w:val="FF0000"/>
          <w:sz w:val="16"/>
        </w:rPr>
        <w:t>Apresente</w:t>
      </w:r>
      <w:r w:rsidR="00A20922">
        <w:rPr>
          <w:color w:val="FF0000"/>
          <w:sz w:val="16"/>
        </w:rPr>
        <w:t xml:space="preserve"> </w:t>
      </w:r>
      <w:r w:rsidR="00605D5B">
        <w:rPr>
          <w:color w:val="FF0000"/>
          <w:sz w:val="16"/>
        </w:rPr>
        <w:t>uma discussão sobre resultados coletados, ferramentas, etc.....</w:t>
      </w:r>
      <w:r w:rsidRPr="00F83BC8">
        <w:rPr>
          <w:color w:val="FF0000"/>
          <w:sz w:val="16"/>
        </w:rPr>
        <w:t>.</w:t>
      </w:r>
    </w:p>
    <w:p w14:paraId="2EA46627" w14:textId="77777777" w:rsidR="00B642A9" w:rsidRPr="00367E3F" w:rsidRDefault="00B642A9" w:rsidP="00B642A9">
      <w:pPr>
        <w:rPr>
          <w:color w:val="FF0000"/>
          <w:sz w:val="16"/>
        </w:rPr>
      </w:pPr>
      <w:r w:rsidRPr="00367E3F">
        <w:rPr>
          <w:color w:val="FF0000"/>
          <w:sz w:val="16"/>
        </w:rPr>
        <w:t xml:space="preserve">Preencha com texto a partir da próxima linha. </w:t>
      </w:r>
      <w:r w:rsidR="002F1563" w:rsidRPr="00367E3F">
        <w:rPr>
          <w:color w:val="FF0000"/>
          <w:sz w:val="16"/>
        </w:rPr>
        <w:t xml:space="preserve">NÃO DEIXE </w:t>
      </w:r>
      <w:r w:rsidR="002F1563">
        <w:rPr>
          <w:color w:val="FF0000"/>
          <w:sz w:val="16"/>
        </w:rPr>
        <w:t xml:space="preserve">ESTA SEÇÃO PRIMÁRIA </w:t>
      </w:r>
      <w:r w:rsidR="002F1563" w:rsidRPr="00367E3F">
        <w:rPr>
          <w:color w:val="FF0000"/>
          <w:sz w:val="16"/>
        </w:rPr>
        <w:t>SEM TEXTO</w:t>
      </w:r>
      <w:r>
        <w:rPr>
          <w:color w:val="FF0000"/>
          <w:sz w:val="16"/>
        </w:rPr>
        <w:t>.</w:t>
      </w:r>
    </w:p>
    <w:p w14:paraId="28088163" w14:textId="77777777" w:rsidR="003750C3" w:rsidRDefault="003750C3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Neste capítulo são discutidos os resultados deste trabalho com intuito de explanar os pontos relevantes deste estudo.</w:t>
      </w:r>
    </w:p>
    <w:p w14:paraId="46879C4F" w14:textId="77777777" w:rsidR="008E7AED" w:rsidRPr="00126233" w:rsidRDefault="008E7AED" w:rsidP="008E7AED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>Lorem ipsum dolor sit amet, consectetuer adipiscing elit. Maecenas porttitor congue massa.</w:t>
      </w:r>
    </w:p>
    <w:p w14:paraId="5B84611C" w14:textId="77777777" w:rsidR="008E7AED" w:rsidRPr="00126233" w:rsidRDefault="008E7AED" w:rsidP="008E7AED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 xml:space="preserve">Sempre colocar um parágrafo introdutório antes de pular para </w:t>
      </w:r>
      <w:r>
        <w:rPr>
          <w:noProof/>
          <w:color w:val="FF0000"/>
        </w:rPr>
        <w:t>um item/</w:t>
      </w:r>
      <w:r w:rsidRPr="00126233">
        <w:rPr>
          <w:noProof/>
          <w:color w:val="FF0000"/>
        </w:rPr>
        <w:t>subitem.</w:t>
      </w:r>
    </w:p>
    <w:p w14:paraId="10E9C112" w14:textId="228B2E4F" w:rsidR="00ED32B5" w:rsidRPr="000A6F7A" w:rsidRDefault="00A37D7A" w:rsidP="00ED32B5">
      <w:pPr>
        <w:rPr>
          <w:b/>
          <w:bCs/>
          <w:color w:val="C00000"/>
          <w:highlight w:val="yellow"/>
          <w:u w:val="single"/>
        </w:rPr>
      </w:pPr>
      <w:r w:rsidRPr="000A6F7A">
        <w:rPr>
          <w:b/>
          <w:bCs/>
          <w:color w:val="C00000"/>
          <w:highlight w:val="yellow"/>
          <w:u w:val="single"/>
        </w:rPr>
        <w:t xml:space="preserve">SÓ UM </w:t>
      </w:r>
      <w:r w:rsidR="00ED32B5" w:rsidRPr="000A6F7A">
        <w:rPr>
          <w:b/>
          <w:bCs/>
          <w:color w:val="C00000"/>
          <w:highlight w:val="yellow"/>
          <w:u w:val="single"/>
        </w:rPr>
        <w:t>EXEMPLO:</w:t>
      </w:r>
    </w:p>
    <w:p w14:paraId="606F3884" w14:textId="7BA2A353" w:rsidR="00BA75CB" w:rsidRDefault="00BA75CB" w:rsidP="00BA75CB">
      <w:pPr>
        <w:ind w:firstLine="709"/>
        <w:rPr>
          <w:color w:val="C00000"/>
        </w:rPr>
      </w:pPr>
      <w:r w:rsidRPr="00552C5B">
        <w:rPr>
          <w:color w:val="C00000"/>
        </w:rPr>
        <w:t>Neste capítulo são discutidos os problemas encontrados, as oportunidades de melhoria e os resultados que podem ser obtidos com o uso do software proposto.</w:t>
      </w:r>
    </w:p>
    <w:p w14:paraId="7CAD980B" w14:textId="77777777" w:rsidR="00802040" w:rsidRDefault="00802040" w:rsidP="0080204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Para entendimento do processo de OS foi necessário o levantamento de informações junto aos envolvidos. As entrevistas e perguntas foram feitas com intuito de detalhar o procedimento, para que nenhum detalhe fosse perdido......ETC.....</w:t>
      </w:r>
    </w:p>
    <w:p w14:paraId="25D80269" w14:textId="77777777" w:rsidR="00BA75CB" w:rsidRPr="008E7AED" w:rsidRDefault="00BA75CB" w:rsidP="00BA75CB">
      <w:pPr>
        <w:ind w:firstLine="709"/>
        <w:rPr>
          <w:noProof/>
          <w:color w:val="FF0000"/>
        </w:rPr>
      </w:pPr>
      <w:r w:rsidRPr="008E7AED">
        <w:rPr>
          <w:noProof/>
          <w:color w:val="FF0000"/>
        </w:rPr>
        <w:t>Lorem ipsum dolor sit amet, consectetuer adipiscing elit. Maecenas porttitor congue massa.</w:t>
      </w:r>
    </w:p>
    <w:p w14:paraId="03970AE0" w14:textId="77777777" w:rsidR="00B626C0" w:rsidRDefault="00B626C0" w:rsidP="00B626C0">
      <w:pPr>
        <w:ind w:firstLine="709"/>
        <w:rPr>
          <w:color w:val="C00000"/>
        </w:rPr>
      </w:pPr>
      <w:bookmarkStart w:id="77" w:name="_Toc49768740"/>
      <w:bookmarkStart w:id="78" w:name="_Toc111420508"/>
      <w:r w:rsidRPr="003750C3">
        <w:rPr>
          <w:color w:val="C00000"/>
          <w:highlight w:val="yellow"/>
        </w:rPr>
        <w:t>APRESENTAR NÚMEROS, GRÁFICOS, RESULTADOS DAS PESQUISAS, ENTREVISTAS,</w:t>
      </w:r>
      <w:r>
        <w:rPr>
          <w:color w:val="C00000"/>
        </w:rPr>
        <w:t xml:space="preserve"> dentre outros.</w:t>
      </w:r>
    </w:p>
    <w:p w14:paraId="5488F71C" w14:textId="77777777" w:rsidR="00B626C0" w:rsidRPr="000A6F7A" w:rsidRDefault="00B626C0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Neste capítulo também são discutidos os problemas encontrados e as oportunidades de melhoria.</w:t>
      </w:r>
    </w:p>
    <w:p w14:paraId="257CCECE" w14:textId="77777777" w:rsidR="00B626C0" w:rsidRPr="00126233" w:rsidRDefault="00B626C0" w:rsidP="00B626C0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>Lorem ipsum dolor sit amet, consectetuer adipiscing elit. Maecenas porttitor congue massa.</w:t>
      </w:r>
    </w:p>
    <w:p w14:paraId="40168250" w14:textId="77777777" w:rsidR="00B626C0" w:rsidRPr="00126233" w:rsidRDefault="00B626C0" w:rsidP="00B626C0">
      <w:pPr>
        <w:ind w:firstLine="709"/>
        <w:rPr>
          <w:noProof/>
          <w:color w:val="FF0000"/>
        </w:rPr>
      </w:pPr>
      <w:r w:rsidRPr="00126233">
        <w:rPr>
          <w:noProof/>
          <w:color w:val="FF0000"/>
        </w:rPr>
        <w:t xml:space="preserve">Sempre colocar um parágrafo introdutório antes de pular para </w:t>
      </w:r>
      <w:r>
        <w:rPr>
          <w:noProof/>
          <w:color w:val="FF0000"/>
        </w:rPr>
        <w:t>um item/</w:t>
      </w:r>
      <w:r w:rsidRPr="00126233">
        <w:rPr>
          <w:noProof/>
          <w:color w:val="FF0000"/>
        </w:rPr>
        <w:t>subitem.</w:t>
      </w:r>
    </w:p>
    <w:p w14:paraId="19A555DD" w14:textId="77777777" w:rsidR="003750C3" w:rsidRDefault="003750C3" w:rsidP="003750C3">
      <w:pPr>
        <w:pStyle w:val="Ttulo2"/>
        <w:ind w:left="578" w:hanging="578"/>
      </w:pPr>
      <w:bookmarkStart w:id="79" w:name="_Toc147748346"/>
      <w:r w:rsidRPr="004F5B75">
        <w:t>Problemas Encontrados</w:t>
      </w:r>
      <w:bookmarkEnd w:id="77"/>
      <w:bookmarkEnd w:id="78"/>
      <w:bookmarkEnd w:id="79"/>
    </w:p>
    <w:p w14:paraId="74475553" w14:textId="77777777" w:rsidR="003750C3" w:rsidRPr="000A6F7A" w:rsidRDefault="003750C3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13FDA83" w14:textId="77777777" w:rsidR="00591CD9" w:rsidRPr="000A6F7A" w:rsidRDefault="00591CD9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9AEC0E8" w14:textId="77777777" w:rsidR="00591CD9" w:rsidRPr="000A6F7A" w:rsidRDefault="00591CD9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702B8501" w14:textId="77777777" w:rsidR="00591CD9" w:rsidRPr="000A6F7A" w:rsidRDefault="00591CD9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lastRenderedPageBreak/>
        <w:t>Lorem ipsum dolor sit amet, consectetuer adipiscing elit. Maecenas porttitor congue massa.</w:t>
      </w:r>
    </w:p>
    <w:p w14:paraId="509A79D0" w14:textId="77777777" w:rsidR="00591CD9" w:rsidRPr="000A6F7A" w:rsidRDefault="00591CD9" w:rsidP="00A2770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37212D04" w14:textId="3AB69902" w:rsidR="003750C3" w:rsidRPr="003750C3" w:rsidRDefault="003750C3" w:rsidP="00CE3AC1">
      <w:pPr>
        <w:pStyle w:val="Ttulo2"/>
        <w:ind w:left="578" w:hanging="578"/>
      </w:pPr>
      <w:bookmarkStart w:id="80" w:name="_Toc49768741"/>
      <w:bookmarkStart w:id="81" w:name="_Toc111420509"/>
      <w:bookmarkStart w:id="82" w:name="_Toc147748347"/>
      <w:r>
        <w:t>Oportunidades de Melhorias</w:t>
      </w:r>
      <w:bookmarkEnd w:id="80"/>
      <w:bookmarkEnd w:id="81"/>
      <w:bookmarkEnd w:id="82"/>
    </w:p>
    <w:p w14:paraId="0EC8B704" w14:textId="77777777" w:rsidR="003750C3" w:rsidRPr="000A6F7A" w:rsidRDefault="003750C3" w:rsidP="00E9698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B384CF2" w14:textId="77777777" w:rsidR="00591CD9" w:rsidRPr="000A6F7A" w:rsidRDefault="00591CD9" w:rsidP="00E9698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9ECBF25" w14:textId="77777777" w:rsidR="00591CD9" w:rsidRPr="000A6F7A" w:rsidRDefault="00591CD9" w:rsidP="00E9698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5ABB9CDC" w14:textId="77777777" w:rsidR="00591CD9" w:rsidRPr="000A6F7A" w:rsidRDefault="00591CD9" w:rsidP="00E9698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A7D7F08" w14:textId="77777777" w:rsidR="00591CD9" w:rsidRPr="000A6F7A" w:rsidRDefault="00591CD9" w:rsidP="00E96983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00FCA14F" w14:textId="3A6DE98D" w:rsidR="00591CD9" w:rsidRPr="00ED32B5" w:rsidRDefault="00591CD9" w:rsidP="00CE3AC1">
      <w:pPr>
        <w:rPr>
          <w:color w:val="C00000"/>
        </w:rPr>
        <w:sectPr w:rsidR="00591CD9" w:rsidRPr="00ED32B5" w:rsidSect="00BD3F54">
          <w:footerReference w:type="default" r:id="rId24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76C4FCFB" w14:textId="2D7A6685" w:rsidR="00397DB5" w:rsidRPr="00DC47A2" w:rsidRDefault="00397DB5" w:rsidP="00DC47A2">
      <w:pPr>
        <w:rPr>
          <w:color w:val="FF0000"/>
          <w:sz w:val="16"/>
        </w:rPr>
      </w:pPr>
      <w:r w:rsidRPr="00DC47A2">
        <w:rPr>
          <w:color w:val="FF0000"/>
          <w:sz w:val="16"/>
        </w:rPr>
        <w:lastRenderedPageBreak/>
        <w:t xml:space="preserve">Comece a seção primária </w:t>
      </w:r>
      <w:r w:rsidR="00307E86">
        <w:rPr>
          <w:color w:val="FF0000"/>
          <w:sz w:val="16"/>
        </w:rPr>
        <w:t>5</w:t>
      </w:r>
      <w:r w:rsidRPr="00DC47A2">
        <w:rPr>
          <w:color w:val="FF0000"/>
          <w:sz w:val="16"/>
        </w:rPr>
        <w:t xml:space="preserve"> CONSIDERAÇÕES FINAIS na primeira linha desta página.</w:t>
      </w:r>
    </w:p>
    <w:p w14:paraId="7E2A2C9B" w14:textId="77777777" w:rsidR="00397DB5" w:rsidRDefault="00397DB5" w:rsidP="00397DB5">
      <w:pPr>
        <w:pStyle w:val="Ttulo1"/>
      </w:pPr>
      <w:bookmarkStart w:id="83" w:name="_Toc111420510"/>
      <w:bookmarkStart w:id="84" w:name="_Toc147748348"/>
      <w:r>
        <w:t>CONSIDERAÇÕES FINAIS</w:t>
      </w:r>
      <w:bookmarkEnd w:id="83"/>
      <w:bookmarkEnd w:id="84"/>
    </w:p>
    <w:p w14:paraId="621E6E49" w14:textId="7D54FADF" w:rsidR="006F60EB" w:rsidRPr="00367E3F" w:rsidRDefault="006F60EB" w:rsidP="006F60EB">
      <w:pPr>
        <w:rPr>
          <w:color w:val="FF0000"/>
          <w:sz w:val="16"/>
        </w:rPr>
      </w:pPr>
      <w:r w:rsidRPr="00367E3F">
        <w:rPr>
          <w:color w:val="FF0000"/>
          <w:sz w:val="16"/>
        </w:rPr>
        <w:t xml:space="preserve">NÃO DEIXE </w:t>
      </w:r>
      <w:r>
        <w:rPr>
          <w:color w:val="FF0000"/>
          <w:sz w:val="16"/>
        </w:rPr>
        <w:t xml:space="preserve">ESTA SEÇÃO PRIMÁRIA </w:t>
      </w:r>
      <w:r w:rsidRPr="00367E3F">
        <w:rPr>
          <w:color w:val="FF0000"/>
          <w:sz w:val="16"/>
        </w:rPr>
        <w:t>SEM TEXTO</w:t>
      </w:r>
      <w:r>
        <w:rPr>
          <w:color w:val="FF0000"/>
          <w:sz w:val="16"/>
        </w:rPr>
        <w:t>.</w:t>
      </w:r>
    </w:p>
    <w:p w14:paraId="0184C900" w14:textId="77777777" w:rsidR="00B626C0" w:rsidRDefault="00B626C0" w:rsidP="00B626C0">
      <w:pPr>
        <w:ind w:firstLine="709"/>
        <w:rPr>
          <w:noProof/>
          <w:color w:val="C00000"/>
        </w:rPr>
      </w:pPr>
      <w:bookmarkStart w:id="85" w:name="_Hlk143208218"/>
      <w:r w:rsidRPr="00EC2018">
        <w:rPr>
          <w:noProof/>
          <w:color w:val="C00000"/>
          <w:highlight w:val="yellow"/>
        </w:rPr>
        <w:t>As considerações finais devem estar alinhadas com os objetivos propostos lá no início do trabalho (no capítulo 1). Aqui deve ser descrito se os objetivos foram alcançados, ou não. É importante descrever COMO estes objetivos foram alcançados e as dificuldades encontradas.</w:t>
      </w:r>
    </w:p>
    <w:p w14:paraId="5E1FBF98" w14:textId="77777777" w:rsidR="00B626C0" w:rsidRPr="00AC33F0" w:rsidRDefault="00B626C0" w:rsidP="00B626C0">
      <w:pPr>
        <w:rPr>
          <w:color w:val="C00000"/>
          <w:sz w:val="23"/>
          <w:szCs w:val="23"/>
          <w:highlight w:val="yellow"/>
        </w:rPr>
      </w:pPr>
      <w:r>
        <w:rPr>
          <w:color w:val="C00000"/>
          <w:sz w:val="23"/>
          <w:szCs w:val="23"/>
          <w:highlight w:val="yellow"/>
        </w:rPr>
        <w:t xml:space="preserve">POR </w:t>
      </w:r>
      <w:r w:rsidRPr="00AC33F0">
        <w:rPr>
          <w:color w:val="C00000"/>
          <w:sz w:val="23"/>
          <w:szCs w:val="23"/>
          <w:highlight w:val="yellow"/>
        </w:rPr>
        <w:t>EXEMPLO:</w:t>
      </w:r>
      <w:r>
        <w:rPr>
          <w:color w:val="C00000"/>
          <w:sz w:val="23"/>
          <w:szCs w:val="23"/>
          <w:highlight w:val="yellow"/>
        </w:rPr>
        <w:t xml:space="preserve"> copie e cole aqui os objetivos colocados no capítulo 1 e descreva cada um deles apontando se foi alcançado ou não (sim, não ou parcialmente) e justifique cada um deles......</w:t>
      </w:r>
    </w:p>
    <w:p w14:paraId="030605B6" w14:textId="77777777" w:rsidR="00B626C0" w:rsidRPr="000A6F7A" w:rsidRDefault="00B626C0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6BC9DBAA" w14:textId="23318AAF" w:rsidR="00AC33F0" w:rsidRPr="00AC33F0" w:rsidRDefault="00781836" w:rsidP="00E96983">
      <w:pPr>
        <w:rPr>
          <w:color w:val="C00000"/>
          <w:sz w:val="23"/>
          <w:szCs w:val="23"/>
          <w:highlight w:val="yellow"/>
        </w:rPr>
      </w:pPr>
      <w:r>
        <w:rPr>
          <w:color w:val="C00000"/>
          <w:sz w:val="23"/>
          <w:szCs w:val="23"/>
          <w:highlight w:val="yellow"/>
        </w:rPr>
        <w:t xml:space="preserve">SÓ UM </w:t>
      </w:r>
      <w:r w:rsidR="00AC33F0" w:rsidRPr="00AC33F0">
        <w:rPr>
          <w:color w:val="C00000"/>
          <w:sz w:val="23"/>
          <w:szCs w:val="23"/>
          <w:highlight w:val="yellow"/>
        </w:rPr>
        <w:t>EXEMPLO:</w:t>
      </w:r>
      <w:r w:rsidR="008E7AED">
        <w:rPr>
          <w:color w:val="C00000"/>
          <w:sz w:val="23"/>
          <w:szCs w:val="23"/>
          <w:highlight w:val="yellow"/>
        </w:rPr>
        <w:t xml:space="preserve"> copie e cole aqui os objetivos colocados no capítulo 1 e descreva cada um deles apontando se foi alcançado ou não (sim, </w:t>
      </w:r>
      <w:proofErr w:type="gramStart"/>
      <w:r w:rsidR="008E7AED">
        <w:rPr>
          <w:color w:val="C00000"/>
          <w:sz w:val="23"/>
          <w:szCs w:val="23"/>
          <w:highlight w:val="yellow"/>
        </w:rPr>
        <w:t>não, ou parcialmente</w:t>
      </w:r>
      <w:proofErr w:type="gramEnd"/>
      <w:r w:rsidR="008E7AED">
        <w:rPr>
          <w:color w:val="C00000"/>
          <w:sz w:val="23"/>
          <w:szCs w:val="23"/>
          <w:highlight w:val="yellow"/>
        </w:rPr>
        <w:t>) e justifique cada um deles......</w:t>
      </w:r>
    </w:p>
    <w:bookmarkEnd w:id="85"/>
    <w:p w14:paraId="0AE91E37" w14:textId="1AFC3D32" w:rsidR="00781836" w:rsidRDefault="00AC33F0" w:rsidP="00E96983">
      <w:pPr>
        <w:ind w:firstLine="709"/>
        <w:rPr>
          <w:noProof/>
          <w:color w:val="C00000"/>
        </w:rPr>
      </w:pPr>
      <w:r w:rsidRPr="00AD7F8E">
        <w:rPr>
          <w:noProof/>
          <w:color w:val="C00000"/>
        </w:rPr>
        <w:t xml:space="preserve">Esse trabalho foi desenvolvido com o objetivo de compreender o processo produtivo da </w:t>
      </w:r>
      <w:r w:rsidR="00685431" w:rsidRPr="00AD7F8E">
        <w:rPr>
          <w:noProof/>
          <w:color w:val="C00000"/>
        </w:rPr>
        <w:t>empresa XXX</w:t>
      </w:r>
      <w:r w:rsidRPr="00AD7F8E">
        <w:rPr>
          <w:noProof/>
          <w:color w:val="C00000"/>
        </w:rPr>
        <w:t xml:space="preserve"> com o intuito de analisar os problemas que poderia haver, assim como propor soluções que possam garantir uma melhora na produtividade, assertividade e experiência do cliente. </w:t>
      </w:r>
    </w:p>
    <w:p w14:paraId="59C47384" w14:textId="0C70401E" w:rsidR="00781836" w:rsidRDefault="00781836" w:rsidP="00E96983">
      <w:pPr>
        <w:ind w:firstLine="709"/>
        <w:rPr>
          <w:noProof/>
          <w:color w:val="C00000"/>
        </w:rPr>
      </w:pPr>
      <w:r>
        <w:rPr>
          <w:noProof/>
          <w:color w:val="C00000"/>
        </w:rPr>
        <w:t>Foi realizado um levantamento bibliográfico, bem como entrevistas junto aos envolvidos no processo para analisar possíveis lacunas e propor futuramente uma solução computacional.</w:t>
      </w:r>
    </w:p>
    <w:p w14:paraId="495865B6" w14:textId="31E8FCC1" w:rsidR="00781836" w:rsidRPr="00AD7F8E" w:rsidRDefault="00781836" w:rsidP="00E96983">
      <w:pPr>
        <w:ind w:firstLine="709"/>
        <w:rPr>
          <w:noProof/>
          <w:color w:val="C00000"/>
        </w:rPr>
      </w:pPr>
      <w:r>
        <w:rPr>
          <w:noProof/>
          <w:color w:val="C00000"/>
        </w:rPr>
        <w:t>Para melhor entendimento do negócio foi feito um levantamento e modelagem dos processos no que tange o negócio estudado.....</w:t>
      </w:r>
    </w:p>
    <w:p w14:paraId="6A0BE4D4" w14:textId="7CE2B999" w:rsidR="00AC33F0" w:rsidRPr="00AD7F8E" w:rsidRDefault="00AC33F0" w:rsidP="00E96983">
      <w:pPr>
        <w:ind w:firstLine="709"/>
        <w:rPr>
          <w:noProof/>
          <w:color w:val="C00000"/>
        </w:rPr>
      </w:pPr>
      <w:r w:rsidRPr="00AD7F8E">
        <w:rPr>
          <w:noProof/>
          <w:color w:val="C00000"/>
        </w:rPr>
        <w:t xml:space="preserve">Nessa análise foi possível observar oportunidades de melhoria do processo, além de um ensejo de desenvolver um software que possa cooperar com os métodos praticados </w:t>
      </w:r>
      <w:r w:rsidR="00AD7F8E">
        <w:rPr>
          <w:noProof/>
          <w:color w:val="C00000"/>
        </w:rPr>
        <w:t>aumentando</w:t>
      </w:r>
      <w:r w:rsidRPr="00AD7F8E">
        <w:rPr>
          <w:noProof/>
          <w:color w:val="C00000"/>
        </w:rPr>
        <w:t xml:space="preserve"> a eficiência operacional, ou mesmo ganho de produtividade. </w:t>
      </w:r>
    </w:p>
    <w:p w14:paraId="71A56A35" w14:textId="071EC690" w:rsidR="00781836" w:rsidRPr="00A27700" w:rsidRDefault="00AC33F0" w:rsidP="00E96983">
      <w:pPr>
        <w:ind w:firstLine="709"/>
        <w:rPr>
          <w:noProof/>
          <w:color w:val="C00000"/>
        </w:rPr>
      </w:pPr>
      <w:r w:rsidRPr="00AD7F8E">
        <w:rPr>
          <w:noProof/>
          <w:color w:val="C00000"/>
        </w:rPr>
        <w:t xml:space="preserve">Através de pesquisa e visita técnica, que foram essenciais para a modelagem do processo, foi possível atingir os objetivos com elevado grau de </w:t>
      </w:r>
      <w:r w:rsidR="00781836">
        <w:rPr>
          <w:noProof/>
          <w:color w:val="C00000"/>
        </w:rPr>
        <w:t>entendimento</w:t>
      </w:r>
      <w:r w:rsidRPr="00AD7F8E">
        <w:rPr>
          <w:noProof/>
          <w:color w:val="C00000"/>
        </w:rPr>
        <w:t xml:space="preserve"> e levar essa pesquisa ao nível de desenvolvimento de software, o que será proposto posteriormente.</w:t>
      </w:r>
      <w:r w:rsidRPr="00A27700">
        <w:rPr>
          <w:noProof/>
          <w:color w:val="C00000"/>
        </w:rPr>
        <w:t xml:space="preserve"> </w:t>
      </w:r>
    </w:p>
    <w:p w14:paraId="4FCE4DA7" w14:textId="77777777" w:rsidR="00B626C0" w:rsidRDefault="00B626C0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1B3867B5" w14:textId="77777777" w:rsidR="00B626C0" w:rsidRPr="000A6F7A" w:rsidRDefault="00B626C0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lastRenderedPageBreak/>
        <w:t>Lorem ipsum dolor sit amet, consectetuer adipiscing elit. Maecenas porttitor congue massa.</w:t>
      </w:r>
    </w:p>
    <w:p w14:paraId="5DEF553B" w14:textId="77777777" w:rsidR="00B626C0" w:rsidRPr="000A6F7A" w:rsidRDefault="00B626C0" w:rsidP="00B626C0">
      <w:pPr>
        <w:ind w:firstLine="709"/>
        <w:rPr>
          <w:noProof/>
          <w:color w:val="C00000"/>
        </w:rPr>
      </w:pPr>
      <w:r w:rsidRPr="000A6F7A">
        <w:rPr>
          <w:noProof/>
          <w:color w:val="C00000"/>
        </w:rPr>
        <w:t>Lorem ipsum dolor sit amet, consectetuer adipiscing elit. Maecenas porttitor congue massa.</w:t>
      </w:r>
    </w:p>
    <w:p w14:paraId="4F200A4F" w14:textId="77777777" w:rsidR="00B626C0" w:rsidRPr="000A6F7A" w:rsidRDefault="00B626C0" w:rsidP="00B626C0">
      <w:pPr>
        <w:ind w:firstLine="709"/>
        <w:rPr>
          <w:noProof/>
          <w:color w:val="C00000"/>
        </w:rPr>
      </w:pPr>
    </w:p>
    <w:p w14:paraId="76DBC20F" w14:textId="4A30DE55" w:rsidR="004D22C4" w:rsidRDefault="004D22C4">
      <w:pPr>
        <w:spacing w:line="240" w:lineRule="auto"/>
        <w:jc w:val="left"/>
        <w:rPr>
          <w:color w:val="FF0000"/>
          <w:sz w:val="16"/>
        </w:rPr>
      </w:pPr>
    </w:p>
    <w:p w14:paraId="01078CA3" w14:textId="77777777" w:rsidR="00B626C0" w:rsidRDefault="00B626C0">
      <w:pPr>
        <w:spacing w:line="240" w:lineRule="auto"/>
        <w:jc w:val="left"/>
        <w:rPr>
          <w:color w:val="FF0000"/>
          <w:sz w:val="16"/>
        </w:rPr>
      </w:pPr>
      <w:r>
        <w:rPr>
          <w:color w:val="FF0000"/>
          <w:sz w:val="16"/>
        </w:rPr>
        <w:br w:type="page"/>
      </w:r>
    </w:p>
    <w:p w14:paraId="64A1E084" w14:textId="3885D34A" w:rsidR="00CE3AC1" w:rsidRPr="00875B3B" w:rsidRDefault="00875B3B" w:rsidP="00875B3B">
      <w:pPr>
        <w:spacing w:line="240" w:lineRule="auto"/>
        <w:jc w:val="left"/>
        <w:rPr>
          <w:color w:val="FF0000"/>
          <w:sz w:val="16"/>
        </w:rPr>
      </w:pPr>
      <w:r>
        <w:rPr>
          <w:color w:val="FF0000"/>
          <w:sz w:val="16"/>
        </w:rPr>
        <w:lastRenderedPageBreak/>
        <w:t xml:space="preserve">Comece </w:t>
      </w:r>
      <w:r w:rsidR="000C5365" w:rsidRPr="00875B3B">
        <w:rPr>
          <w:color w:val="FF0000"/>
          <w:sz w:val="16"/>
        </w:rPr>
        <w:t>REFERÊNCIAS</w:t>
      </w:r>
      <w:r>
        <w:rPr>
          <w:color w:val="FF0000"/>
          <w:sz w:val="16"/>
        </w:rPr>
        <w:t xml:space="preserve"> na primeira linha desta página.</w:t>
      </w:r>
    </w:p>
    <w:p w14:paraId="312F05EA" w14:textId="77777777" w:rsidR="00875B3B" w:rsidRDefault="00875B3B" w:rsidP="006F60EB">
      <w:pPr>
        <w:pStyle w:val="Ttulo1"/>
        <w:numPr>
          <w:ilvl w:val="0"/>
          <w:numId w:val="0"/>
        </w:numPr>
        <w:jc w:val="center"/>
      </w:pPr>
      <w:bookmarkStart w:id="86" w:name="_Toc111420511"/>
      <w:bookmarkStart w:id="87" w:name="_Toc147748349"/>
      <w:r>
        <w:t>REFERÊNCIAS</w:t>
      </w:r>
      <w:bookmarkEnd w:id="86"/>
      <w:bookmarkEnd w:id="87"/>
    </w:p>
    <w:p w14:paraId="7402B34D" w14:textId="77777777" w:rsidR="0098195F" w:rsidRPr="000A6F7A" w:rsidRDefault="0098195F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 xml:space="preserve">O título da seção “REFERÊNCIAS” deve ser centralizado e não deve ser numerado. </w:t>
      </w:r>
    </w:p>
    <w:p w14:paraId="26A59440" w14:textId="77777777" w:rsidR="00266181" w:rsidRPr="000A6F7A" w:rsidRDefault="00266181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>Deixe REFERÊNCIAS como título do tipo Título 1 no estilo do Word (sem numeração e centralizado) para aparecer automaticamente no Sumário.</w:t>
      </w:r>
    </w:p>
    <w:p w14:paraId="393517B8" w14:textId="77777777" w:rsidR="0098195F" w:rsidRPr="000A6F7A" w:rsidRDefault="0098195F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 xml:space="preserve">Elemento obrigatório, onde se encontra a relação de todos os documentos citados pelo autor, ou seja, obras efetivamente utilizadas na elaboração do trabalho. </w:t>
      </w:r>
    </w:p>
    <w:p w14:paraId="44DBB7B9" w14:textId="77777777" w:rsidR="0098195F" w:rsidRPr="000A6F7A" w:rsidRDefault="0098195F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 xml:space="preserve">Em casos omissos, neste manual, deve-se consultar a ABNT 6023:2002 – Referências - Elaboração </w:t>
      </w:r>
    </w:p>
    <w:p w14:paraId="3C2411CB" w14:textId="50B47679" w:rsidR="0098195F" w:rsidRPr="000A6F7A" w:rsidRDefault="0098195F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>É importante salientar que todas as citações diretas e indiretas incluídas no texto devem constar em Referências. As referências, que identificarão a fonte das citações, deverão estar devidamente normalizadas, padronizadas. No corpo do texto, as citações serão identificadas pelo sistema autor</w:t>
      </w:r>
      <w:r w:rsidR="00397DB5" w:rsidRPr="000A6F7A">
        <w:rPr>
          <w:color w:val="FF0000"/>
          <w:sz w:val="18"/>
          <w:szCs w:val="18"/>
        </w:rPr>
        <w:t>-data, por exemplo, (COSTA, 2018).</w:t>
      </w:r>
    </w:p>
    <w:p w14:paraId="4ECB6D90" w14:textId="36E5501A" w:rsidR="00B45807" w:rsidRPr="000A6F7A" w:rsidRDefault="00B45807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 xml:space="preserve">A </w:t>
      </w:r>
      <w:r w:rsidRPr="000A6F7A">
        <w:rPr>
          <w:b/>
          <w:bCs/>
          <w:color w:val="FF0000"/>
          <w:sz w:val="18"/>
          <w:szCs w:val="18"/>
        </w:rPr>
        <w:t xml:space="preserve">ordem de apresentação das referências é </w:t>
      </w:r>
      <w:r w:rsidR="00307E86" w:rsidRPr="000A6F7A">
        <w:rPr>
          <w:b/>
          <w:bCs/>
          <w:color w:val="FF0000"/>
          <w:sz w:val="18"/>
          <w:szCs w:val="18"/>
        </w:rPr>
        <w:t>ALFABÉTICA</w:t>
      </w:r>
      <w:r w:rsidRPr="000A6F7A">
        <w:rPr>
          <w:color w:val="FF0000"/>
          <w:sz w:val="18"/>
          <w:szCs w:val="18"/>
        </w:rPr>
        <w:t xml:space="preserve"> de acordo com a entrada estabelecida, ou seja, sobrenome do autor, ou na falta desse título do documento. As referências em formato eletrônico ou de “sites” devem fazer parte da mesma ordem alfabética.</w:t>
      </w:r>
    </w:p>
    <w:p w14:paraId="6D371ED4" w14:textId="163EB703" w:rsidR="0098195F" w:rsidRPr="000A6F7A" w:rsidRDefault="0098195F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 xml:space="preserve">As referências devem </w:t>
      </w:r>
      <w:r w:rsidR="00397DB5" w:rsidRPr="000A6F7A">
        <w:rPr>
          <w:color w:val="FF0000"/>
          <w:sz w:val="18"/>
          <w:szCs w:val="18"/>
        </w:rPr>
        <w:t>ter alinhamento justificado</w:t>
      </w:r>
      <w:r w:rsidRPr="000A6F7A">
        <w:rPr>
          <w:color w:val="FF0000"/>
          <w:sz w:val="18"/>
          <w:szCs w:val="18"/>
        </w:rPr>
        <w:t xml:space="preserve"> e digitadas utilizando espaço simples entre suas linhas</w:t>
      </w:r>
      <w:r w:rsidR="00B45807" w:rsidRPr="000A6F7A">
        <w:rPr>
          <w:color w:val="FF0000"/>
          <w:sz w:val="18"/>
          <w:szCs w:val="18"/>
        </w:rPr>
        <w:t xml:space="preserve"> (pule uma linha)</w:t>
      </w:r>
      <w:r w:rsidRPr="000A6F7A">
        <w:rPr>
          <w:color w:val="FF0000"/>
          <w:sz w:val="18"/>
          <w:szCs w:val="18"/>
        </w:rPr>
        <w:t>. Devem ser separadas entre si por um espaço simples em branco.</w:t>
      </w:r>
    </w:p>
    <w:p w14:paraId="76A68BF8" w14:textId="77777777" w:rsidR="00FB2592" w:rsidRPr="000A6F7A" w:rsidRDefault="00B45807" w:rsidP="00397DB5">
      <w:pPr>
        <w:spacing w:line="240" w:lineRule="auto"/>
        <w:rPr>
          <w:color w:val="FF0000"/>
          <w:sz w:val="18"/>
          <w:szCs w:val="18"/>
        </w:rPr>
      </w:pPr>
      <w:r w:rsidRPr="000A6F7A">
        <w:rPr>
          <w:color w:val="FF0000"/>
          <w:sz w:val="18"/>
          <w:szCs w:val="18"/>
        </w:rPr>
        <w:t>Comece na linha seguinte.</w:t>
      </w:r>
    </w:p>
    <w:p w14:paraId="6E54AB18" w14:textId="77777777" w:rsidR="005B537A" w:rsidRDefault="005B537A" w:rsidP="005B537A">
      <w:pPr>
        <w:spacing w:line="240" w:lineRule="auto"/>
        <w:jc w:val="left"/>
      </w:pPr>
    </w:p>
    <w:p w14:paraId="407B1F3B" w14:textId="1D306603" w:rsidR="008C356C" w:rsidRDefault="008C356C" w:rsidP="002B162F">
      <w:pPr>
        <w:spacing w:line="240" w:lineRule="auto"/>
        <w:rPr>
          <w:color w:val="C00000"/>
        </w:rPr>
      </w:pPr>
      <w:bookmarkStart w:id="88" w:name="_Hlk143208246"/>
      <w:r>
        <w:rPr>
          <w:color w:val="FF0000"/>
        </w:rPr>
        <w:t xml:space="preserve">exemplos: </w:t>
      </w:r>
      <w:r w:rsidRPr="008E7AED">
        <w:rPr>
          <w:color w:val="C00000"/>
          <w:highlight w:val="yellow"/>
        </w:rPr>
        <w:t>colocar em ordem alfabética</w:t>
      </w:r>
      <w:r w:rsidR="008E7AED" w:rsidRPr="008E7AED">
        <w:rPr>
          <w:color w:val="C00000"/>
          <w:highlight w:val="yellow"/>
        </w:rPr>
        <w:t xml:space="preserve"> – todas as referências listadas devem aparecer no decorrer do texto onde foi utilizada......</w:t>
      </w:r>
    </w:p>
    <w:bookmarkEnd w:id="88"/>
    <w:p w14:paraId="4E69E942" w14:textId="77777777" w:rsidR="008C356C" w:rsidRPr="0022711D" w:rsidRDefault="008C356C" w:rsidP="008C356C">
      <w:pPr>
        <w:spacing w:line="240" w:lineRule="auto"/>
        <w:jc w:val="left"/>
        <w:rPr>
          <w:color w:val="FF0000"/>
        </w:rPr>
      </w:pPr>
    </w:p>
    <w:p w14:paraId="5026661D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0A6F7A">
        <w:rPr>
          <w:color w:val="C00000"/>
          <w:sz w:val="23"/>
          <w:szCs w:val="23"/>
        </w:rPr>
        <w:t>ALVES FILHO, Bartolomeu de Figueiredo. Processos Organizacionais: simplificação e racionalização. São Paulo: Atlas, 2011. (exemplo de um livro com 1 autor)</w:t>
      </w:r>
    </w:p>
    <w:p w14:paraId="6C2837E8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5DF5A329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0A6F7A">
        <w:rPr>
          <w:color w:val="C00000"/>
          <w:sz w:val="23"/>
          <w:szCs w:val="23"/>
        </w:rPr>
        <w:t xml:space="preserve">AMA – </w:t>
      </w:r>
      <w:r w:rsidRPr="000A6F7A">
        <w:rPr>
          <w:i/>
          <w:iCs/>
          <w:color w:val="C00000"/>
          <w:sz w:val="23"/>
          <w:szCs w:val="23"/>
        </w:rPr>
        <w:t>American Marketing Association</w:t>
      </w:r>
      <w:r w:rsidRPr="000A6F7A">
        <w:rPr>
          <w:color w:val="C00000"/>
          <w:sz w:val="23"/>
          <w:szCs w:val="23"/>
        </w:rPr>
        <w:t>. Disponível em: http://www.marketingpo-wer.com. Acesso em: março de 2019. (exemplo de site)</w:t>
      </w:r>
    </w:p>
    <w:p w14:paraId="33813AAE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3D4ED5BB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0A6F7A">
        <w:rPr>
          <w:color w:val="C00000"/>
          <w:sz w:val="23"/>
          <w:szCs w:val="23"/>
        </w:rPr>
        <w:t>CERVO, A. L.; BERVIAN, P. A. Metodologia científica. 6. ed. São Paulo: Pearson, 2007. (exemplo de um livro com 2 autores)</w:t>
      </w:r>
    </w:p>
    <w:p w14:paraId="146A3769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49DC6DC4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0A6F7A">
        <w:rPr>
          <w:color w:val="C00000"/>
          <w:sz w:val="23"/>
          <w:szCs w:val="23"/>
        </w:rPr>
        <w:t>LAURINDO, F. J. B.; ROTONDARO, R. G. Gestão integrada de processos e da tecnologia da informação. São Paulo: Atlas, 2006. (exemplo de um livro com 2 autores)</w:t>
      </w:r>
    </w:p>
    <w:p w14:paraId="286BE201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3DF0A901" w14:textId="52D96018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0A6F7A">
        <w:rPr>
          <w:color w:val="C00000"/>
          <w:sz w:val="23"/>
          <w:szCs w:val="23"/>
        </w:rPr>
        <w:t xml:space="preserve">Plug Design. </w:t>
      </w:r>
      <w:hyperlink r:id="rId25" w:history="1">
        <w:r w:rsidRPr="000A6F7A">
          <w:rPr>
            <w:color w:val="C00000"/>
            <w:sz w:val="23"/>
            <w:szCs w:val="23"/>
          </w:rPr>
          <w:t>Como escolher a temperatura de cor ideal para sua luminária?</w:t>
        </w:r>
      </w:hyperlink>
      <w:r w:rsidRPr="000A6F7A">
        <w:rPr>
          <w:color w:val="C00000"/>
          <w:sz w:val="23"/>
          <w:szCs w:val="23"/>
        </w:rPr>
        <w:t xml:space="preserve"> 2019. Disponível em: https://plugdesign.com.br/temperatura-cor/#:~:text=Conceitualmente%2C%20a%20temperatura%20de%20cor,uma%20luz%20com%20tonalidade%20azul. Acesso em: 15 de jun</w:t>
      </w:r>
      <w:r w:rsidR="000A6F7A">
        <w:rPr>
          <w:color w:val="C00000"/>
          <w:sz w:val="23"/>
          <w:szCs w:val="23"/>
        </w:rPr>
        <w:t>.</w:t>
      </w:r>
      <w:r w:rsidRPr="000A6F7A">
        <w:rPr>
          <w:color w:val="C00000"/>
          <w:sz w:val="23"/>
          <w:szCs w:val="23"/>
        </w:rPr>
        <w:t xml:space="preserve"> de 2021. (exemplo de site)</w:t>
      </w:r>
    </w:p>
    <w:p w14:paraId="54906846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42FD2843" w14:textId="77777777" w:rsidR="008C356C" w:rsidRPr="000A6F7A" w:rsidRDefault="008C356C" w:rsidP="008C356C">
      <w:pPr>
        <w:spacing w:line="240" w:lineRule="auto"/>
        <w:rPr>
          <w:color w:val="C00000"/>
        </w:rPr>
      </w:pPr>
      <w:r w:rsidRPr="000A6F7A">
        <w:rPr>
          <w:color w:val="C00000"/>
          <w:sz w:val="23"/>
          <w:szCs w:val="23"/>
        </w:rPr>
        <w:t>SLACK, N.; CHAMBERS, S.; JOHNSTON, R. Administração da produção. 3. ed. São Paulo: Atlas, 2009. (exemplo de um livro com 3 autores)</w:t>
      </w:r>
    </w:p>
    <w:p w14:paraId="04FE5C39" w14:textId="77777777" w:rsidR="008C356C" w:rsidRPr="000A6F7A" w:rsidRDefault="008C356C" w:rsidP="008C356C">
      <w:pPr>
        <w:spacing w:line="240" w:lineRule="auto"/>
        <w:rPr>
          <w:color w:val="C00000"/>
          <w:sz w:val="23"/>
          <w:szCs w:val="23"/>
          <w:highlight w:val="yellow"/>
        </w:rPr>
      </w:pPr>
    </w:p>
    <w:p w14:paraId="2D24ADEE" w14:textId="77777777" w:rsidR="008C356C" w:rsidRDefault="008C356C" w:rsidP="008C356C">
      <w:pPr>
        <w:spacing w:line="240" w:lineRule="auto"/>
        <w:rPr>
          <w:color w:val="C00000"/>
          <w:sz w:val="23"/>
          <w:szCs w:val="23"/>
          <w:highlight w:val="yellow"/>
        </w:rPr>
      </w:pPr>
    </w:p>
    <w:p w14:paraId="73315847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  <w:r w:rsidRPr="00B0490F">
        <w:rPr>
          <w:color w:val="C00000"/>
          <w:sz w:val="23"/>
          <w:szCs w:val="23"/>
          <w:highlight w:val="yellow"/>
        </w:rPr>
        <w:t>EXEMPLOS DE FORMATO:</w:t>
      </w:r>
    </w:p>
    <w:p w14:paraId="47148D4F" w14:textId="77777777" w:rsidR="008C356C" w:rsidRPr="00DA5E08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7A7DF0BA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  <w:r>
        <w:rPr>
          <w:color w:val="C00000"/>
          <w:sz w:val="23"/>
          <w:szCs w:val="23"/>
        </w:rPr>
        <w:t>SOBRENOME, Nome do Autor. Título do Artigo. Data da publicação. Disponível em: colocar aqui o link. Acesso em: data atual.</w:t>
      </w:r>
    </w:p>
    <w:p w14:paraId="4C891864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427981E1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  <w:r>
        <w:rPr>
          <w:color w:val="C00000"/>
          <w:sz w:val="23"/>
          <w:szCs w:val="23"/>
        </w:rPr>
        <w:t>SOBRENOME, Nome do Autor 1; SOBRENOME, Nome do Autor 2; SOBRENOME, Nome do Autor 3. Título do Artigo. Data da publicação. Disponível em: colocar aqui o link. Acesso em: data atual.</w:t>
      </w:r>
    </w:p>
    <w:p w14:paraId="4A786E81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09341592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  <w:r>
        <w:rPr>
          <w:color w:val="C00000"/>
          <w:sz w:val="23"/>
          <w:szCs w:val="23"/>
        </w:rPr>
        <w:t>SOBRENOME, Nome do Autor. Título do Livro. Local de Publicação: editora. Ano da Publicação.</w:t>
      </w:r>
    </w:p>
    <w:p w14:paraId="2E2C3930" w14:textId="77777777" w:rsidR="008C356C" w:rsidRDefault="008C356C" w:rsidP="008C356C">
      <w:pPr>
        <w:spacing w:line="240" w:lineRule="auto"/>
        <w:rPr>
          <w:color w:val="C00000"/>
          <w:sz w:val="23"/>
          <w:szCs w:val="23"/>
        </w:rPr>
      </w:pPr>
    </w:p>
    <w:p w14:paraId="587974D8" w14:textId="2CC4EA1D" w:rsidR="00875B3B" w:rsidRDefault="008C356C" w:rsidP="008C356C">
      <w:pPr>
        <w:spacing w:line="240" w:lineRule="auto"/>
      </w:pPr>
      <w:r>
        <w:rPr>
          <w:color w:val="C00000"/>
          <w:sz w:val="23"/>
          <w:szCs w:val="23"/>
        </w:rPr>
        <w:t>SOBRENOME, Nome do Autor 1; SOBRENOME, Nome do Autor 2. Título do Livro. Local de Publicação: editora. Ano da Publicação.</w:t>
      </w:r>
      <w:r w:rsidR="00F42066">
        <w:br w:type="page"/>
      </w:r>
    </w:p>
    <w:p w14:paraId="4418E37C" w14:textId="77777777" w:rsidR="00E96983" w:rsidRPr="00875B3B" w:rsidRDefault="00E96983" w:rsidP="00E96983">
      <w:pPr>
        <w:spacing w:line="240" w:lineRule="auto"/>
        <w:rPr>
          <w:color w:val="FF0000"/>
          <w:sz w:val="16"/>
        </w:rPr>
      </w:pPr>
      <w:r>
        <w:rPr>
          <w:color w:val="FF0000"/>
          <w:sz w:val="16"/>
        </w:rPr>
        <w:lastRenderedPageBreak/>
        <w:t>Comece GLOSSÁRIO na primeira linha desta página.</w:t>
      </w:r>
    </w:p>
    <w:p w14:paraId="09DBDE3F" w14:textId="77777777" w:rsidR="00E96983" w:rsidRPr="00B410B7" w:rsidRDefault="00E96983" w:rsidP="00E96983">
      <w:pPr>
        <w:pStyle w:val="Ttulo1"/>
        <w:numPr>
          <w:ilvl w:val="0"/>
          <w:numId w:val="0"/>
        </w:numPr>
        <w:jc w:val="center"/>
      </w:pPr>
      <w:bookmarkStart w:id="89" w:name="_Toc127981875"/>
      <w:bookmarkStart w:id="90" w:name="_Toc147748350"/>
      <w:r>
        <w:t>GLOSSÁRIO</w:t>
      </w:r>
      <w:bookmarkEnd w:id="89"/>
      <w:bookmarkEnd w:id="90"/>
    </w:p>
    <w:p w14:paraId="52E9D454" w14:textId="77777777" w:rsidR="00E96983" w:rsidRPr="00E543BE" w:rsidRDefault="00E96983" w:rsidP="00E96983">
      <w:pPr>
        <w:rPr>
          <w:b/>
          <w:bCs/>
          <w:color w:val="FF0000"/>
          <w:sz w:val="18"/>
          <w:szCs w:val="18"/>
        </w:rPr>
      </w:pPr>
      <w:bookmarkStart w:id="91" w:name="_Hlk111448847"/>
      <w:r w:rsidRPr="00E543BE">
        <w:rPr>
          <w:b/>
          <w:bCs/>
          <w:color w:val="FF0000"/>
          <w:sz w:val="18"/>
          <w:szCs w:val="18"/>
        </w:rPr>
        <w:t>O glossário é OPCIONAL.</w:t>
      </w:r>
    </w:p>
    <w:p w14:paraId="6F837241" w14:textId="77777777" w:rsidR="00E96983" w:rsidRPr="00E543BE" w:rsidRDefault="00E96983" w:rsidP="00E96983">
      <w:pPr>
        <w:rPr>
          <w:color w:val="FF0000"/>
          <w:sz w:val="18"/>
          <w:szCs w:val="18"/>
        </w:rPr>
      </w:pPr>
      <w:r w:rsidRPr="00E543BE">
        <w:rPr>
          <w:color w:val="FF0000"/>
          <w:sz w:val="18"/>
          <w:szCs w:val="18"/>
        </w:rPr>
        <w:t>Lista em ordem alfabética de palavras ou expressões técnicas de uso restrito ou de sentido obscuro, utilizadas no texto, acompanhadas das respectivas definições.</w:t>
      </w:r>
    </w:p>
    <w:p w14:paraId="20C31C5B" w14:textId="77777777" w:rsidR="00E96983" w:rsidRPr="00C501E7" w:rsidRDefault="00E96983" w:rsidP="00E96983">
      <w:pPr>
        <w:rPr>
          <w:color w:val="C00000"/>
        </w:rPr>
      </w:pPr>
      <w:r w:rsidRPr="00C501E7">
        <w:rPr>
          <w:color w:val="C00000"/>
        </w:rPr>
        <w:t>EXEMPLO:</w:t>
      </w:r>
      <w:r>
        <w:rPr>
          <w:color w:val="C00000"/>
        </w:rPr>
        <w:t xml:space="preserve"> (VERIFICAR TERMOS DA ÁREA QUE APARECEM NO TRABALHO). </w:t>
      </w:r>
    </w:p>
    <w:tbl>
      <w:tblPr>
        <w:tblW w:w="910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97"/>
        <w:gridCol w:w="6804"/>
      </w:tblGrid>
      <w:tr w:rsidR="00E96983" w:rsidRPr="00C501E7" w14:paraId="724C2F96" w14:textId="77777777" w:rsidTr="008E7AED">
        <w:trPr>
          <w:trHeight w:val="605"/>
        </w:trPr>
        <w:tc>
          <w:tcPr>
            <w:tcW w:w="2297" w:type="dxa"/>
          </w:tcPr>
          <w:p w14:paraId="78238288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bookmarkStart w:id="92" w:name="_Hlk143208272"/>
            <w:r w:rsidRPr="00E96983">
              <w:rPr>
                <w:color w:val="auto"/>
                <w:sz w:val="23"/>
                <w:szCs w:val="23"/>
              </w:rPr>
              <w:t xml:space="preserve">CEO </w:t>
            </w:r>
          </w:p>
        </w:tc>
        <w:tc>
          <w:tcPr>
            <w:tcW w:w="6804" w:type="dxa"/>
          </w:tcPr>
          <w:p w14:paraId="05539372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proofErr w:type="spellStart"/>
            <w:r w:rsidRPr="008E7AED">
              <w:rPr>
                <w:i/>
                <w:iCs/>
                <w:color w:val="auto"/>
                <w:sz w:val="23"/>
                <w:szCs w:val="23"/>
              </w:rPr>
              <w:t>Chief</w:t>
            </w:r>
            <w:proofErr w:type="spellEnd"/>
            <w:r w:rsidRPr="008E7AED">
              <w:rPr>
                <w:i/>
                <w:iCs/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8E7AED">
              <w:rPr>
                <w:i/>
                <w:iCs/>
                <w:color w:val="auto"/>
                <w:sz w:val="23"/>
                <w:szCs w:val="23"/>
              </w:rPr>
              <w:t>Executive</w:t>
            </w:r>
            <w:proofErr w:type="spellEnd"/>
            <w:r w:rsidRPr="008E7AED">
              <w:rPr>
                <w:i/>
                <w:iCs/>
                <w:color w:val="auto"/>
                <w:sz w:val="23"/>
                <w:szCs w:val="23"/>
              </w:rPr>
              <w:t xml:space="preserve"> Officer</w:t>
            </w:r>
            <w:r w:rsidRPr="00E96983">
              <w:rPr>
                <w:color w:val="auto"/>
                <w:sz w:val="23"/>
                <w:szCs w:val="23"/>
              </w:rPr>
              <w:t xml:space="preserve"> – Diretor Geral. O cargo no topo da hierarquia de uma empresa. </w:t>
            </w:r>
          </w:p>
        </w:tc>
      </w:tr>
      <w:tr w:rsidR="00E96983" w:rsidRPr="00C501E7" w14:paraId="32D4CA0F" w14:textId="77777777" w:rsidTr="00E96983">
        <w:trPr>
          <w:trHeight w:val="250"/>
        </w:trPr>
        <w:tc>
          <w:tcPr>
            <w:tcW w:w="2297" w:type="dxa"/>
          </w:tcPr>
          <w:p w14:paraId="6FCA9004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ERP </w:t>
            </w:r>
          </w:p>
        </w:tc>
        <w:tc>
          <w:tcPr>
            <w:tcW w:w="6804" w:type="dxa"/>
          </w:tcPr>
          <w:p w14:paraId="4903D37A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r w:rsidRPr="008E7AED">
              <w:rPr>
                <w:i/>
                <w:iCs/>
                <w:color w:val="auto"/>
                <w:sz w:val="23"/>
                <w:szCs w:val="23"/>
              </w:rPr>
              <w:t xml:space="preserve">Enterprise </w:t>
            </w:r>
            <w:proofErr w:type="spellStart"/>
            <w:r w:rsidRPr="008E7AED">
              <w:rPr>
                <w:i/>
                <w:iCs/>
                <w:color w:val="auto"/>
                <w:sz w:val="23"/>
                <w:szCs w:val="23"/>
              </w:rPr>
              <w:t>Resource</w:t>
            </w:r>
            <w:proofErr w:type="spellEnd"/>
            <w:r w:rsidRPr="008E7AED">
              <w:rPr>
                <w:i/>
                <w:iCs/>
                <w:color w:val="auto"/>
                <w:sz w:val="23"/>
                <w:szCs w:val="23"/>
              </w:rPr>
              <w:t xml:space="preserve"> Planning</w:t>
            </w:r>
            <w:r w:rsidRPr="00E96983">
              <w:rPr>
                <w:color w:val="auto"/>
                <w:sz w:val="23"/>
                <w:szCs w:val="23"/>
              </w:rPr>
              <w:t xml:space="preserve"> – Sistema de Gestão de Recursos materiais e humanos para empresas. </w:t>
            </w:r>
          </w:p>
        </w:tc>
      </w:tr>
      <w:tr w:rsidR="00E96983" w:rsidRPr="00C501E7" w14:paraId="71DBF3D5" w14:textId="77777777" w:rsidTr="00E96983">
        <w:trPr>
          <w:trHeight w:val="250"/>
        </w:trPr>
        <w:tc>
          <w:tcPr>
            <w:tcW w:w="2297" w:type="dxa"/>
          </w:tcPr>
          <w:p w14:paraId="28587A04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GP </w:t>
            </w:r>
          </w:p>
        </w:tc>
        <w:tc>
          <w:tcPr>
            <w:tcW w:w="6804" w:type="dxa"/>
          </w:tcPr>
          <w:p w14:paraId="654DB9C0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Gerente de Projeto – Controla e planeja as tarefas dos </w:t>
            </w:r>
            <w:proofErr w:type="spellStart"/>
            <w:r w:rsidRPr="008E7AED">
              <w:rPr>
                <w:i/>
                <w:iCs/>
                <w:color w:val="auto"/>
                <w:sz w:val="23"/>
                <w:szCs w:val="23"/>
              </w:rPr>
              <w:t>squads</w:t>
            </w:r>
            <w:proofErr w:type="spellEnd"/>
            <w:r w:rsidRPr="008E7AED">
              <w:rPr>
                <w:i/>
                <w:iCs/>
                <w:color w:val="auto"/>
                <w:sz w:val="23"/>
                <w:szCs w:val="23"/>
              </w:rPr>
              <w:t xml:space="preserve"> </w:t>
            </w:r>
            <w:r w:rsidRPr="00E96983">
              <w:rPr>
                <w:color w:val="auto"/>
                <w:sz w:val="23"/>
                <w:szCs w:val="23"/>
              </w:rPr>
              <w:t xml:space="preserve">até que atinjam o objetivo proposto. </w:t>
            </w:r>
          </w:p>
        </w:tc>
      </w:tr>
      <w:tr w:rsidR="00E96983" w:rsidRPr="00C501E7" w14:paraId="7954DEF8" w14:textId="77777777" w:rsidTr="00E96983">
        <w:trPr>
          <w:trHeight w:val="310"/>
        </w:trPr>
        <w:tc>
          <w:tcPr>
            <w:tcW w:w="2297" w:type="dxa"/>
          </w:tcPr>
          <w:p w14:paraId="1E26209A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proofErr w:type="spellStart"/>
            <w:r w:rsidRPr="00E96983">
              <w:rPr>
                <w:color w:val="auto"/>
                <w:sz w:val="23"/>
                <w:szCs w:val="23"/>
              </w:rPr>
              <w:t>Squads</w:t>
            </w:r>
            <w:proofErr w:type="spellEnd"/>
            <w:r w:rsidRPr="00E96983">
              <w:rPr>
                <w:color w:val="auto"/>
                <w:sz w:val="23"/>
                <w:szCs w:val="23"/>
              </w:rPr>
              <w:t xml:space="preserve"> </w:t>
            </w:r>
          </w:p>
        </w:tc>
        <w:tc>
          <w:tcPr>
            <w:tcW w:w="6804" w:type="dxa"/>
          </w:tcPr>
          <w:p w14:paraId="37BD6EEA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Equipes compostas por colaboradores e designadas para as tarefas operacionais. </w:t>
            </w:r>
          </w:p>
        </w:tc>
      </w:tr>
      <w:tr w:rsidR="00E96983" w:rsidRPr="00C501E7" w14:paraId="30E932A4" w14:textId="77777777" w:rsidTr="00E96983">
        <w:trPr>
          <w:trHeight w:val="310"/>
        </w:trPr>
        <w:tc>
          <w:tcPr>
            <w:tcW w:w="2297" w:type="dxa"/>
          </w:tcPr>
          <w:p w14:paraId="47FAD9BD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Staff </w:t>
            </w:r>
          </w:p>
        </w:tc>
        <w:tc>
          <w:tcPr>
            <w:tcW w:w="6804" w:type="dxa"/>
          </w:tcPr>
          <w:p w14:paraId="7D7FF50F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Área de transição onde o colaborador fica aprendendo novas tarefas e procedimentos. </w:t>
            </w:r>
          </w:p>
        </w:tc>
      </w:tr>
      <w:tr w:rsidR="00E96983" w:rsidRPr="00C501E7" w14:paraId="3A246118" w14:textId="77777777" w:rsidTr="00E96983">
        <w:trPr>
          <w:trHeight w:val="392"/>
        </w:trPr>
        <w:tc>
          <w:tcPr>
            <w:tcW w:w="2297" w:type="dxa"/>
          </w:tcPr>
          <w:p w14:paraId="7D489085" w14:textId="77777777" w:rsidR="00E96983" w:rsidRPr="00E96983" w:rsidRDefault="00E96983" w:rsidP="00E01209">
            <w:pPr>
              <w:pStyle w:val="Default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</w:rPr>
              <w:t xml:space="preserve">SWOT (ou FOFA) </w:t>
            </w:r>
          </w:p>
        </w:tc>
        <w:tc>
          <w:tcPr>
            <w:tcW w:w="6804" w:type="dxa"/>
          </w:tcPr>
          <w:p w14:paraId="63DD4170" w14:textId="77777777" w:rsidR="00E96983" w:rsidRPr="00E96983" w:rsidRDefault="00E96983" w:rsidP="008E7AED">
            <w:pPr>
              <w:pStyle w:val="Default"/>
              <w:spacing w:before="80" w:after="80"/>
              <w:jc w:val="both"/>
              <w:rPr>
                <w:color w:val="auto"/>
                <w:sz w:val="23"/>
                <w:szCs w:val="23"/>
              </w:rPr>
            </w:pPr>
            <w:r w:rsidRPr="00E96983">
              <w:rPr>
                <w:color w:val="auto"/>
                <w:sz w:val="23"/>
                <w:szCs w:val="23"/>
                <w:lang w:val="en-GB"/>
              </w:rPr>
              <w:t>“</w:t>
            </w:r>
            <w:r w:rsidRPr="008E7AED">
              <w:rPr>
                <w:i/>
                <w:iCs/>
                <w:color w:val="auto"/>
                <w:sz w:val="23"/>
                <w:szCs w:val="23"/>
                <w:lang w:val="en-GB"/>
              </w:rPr>
              <w:t>Strengths</w:t>
            </w:r>
            <w:r w:rsidRPr="00E96983">
              <w:rPr>
                <w:color w:val="auto"/>
                <w:sz w:val="23"/>
                <w:szCs w:val="23"/>
                <w:lang w:val="en-GB"/>
              </w:rPr>
              <w:t>”, “</w:t>
            </w:r>
            <w:r w:rsidRPr="008E7AED">
              <w:rPr>
                <w:i/>
                <w:iCs/>
                <w:color w:val="auto"/>
                <w:sz w:val="23"/>
                <w:szCs w:val="23"/>
                <w:lang w:val="en-GB"/>
              </w:rPr>
              <w:t>Weaknesses</w:t>
            </w:r>
            <w:r w:rsidRPr="00E96983">
              <w:rPr>
                <w:color w:val="auto"/>
                <w:sz w:val="23"/>
                <w:szCs w:val="23"/>
                <w:lang w:val="en-GB"/>
              </w:rPr>
              <w:t>”, “</w:t>
            </w:r>
            <w:r w:rsidRPr="008E7AED">
              <w:rPr>
                <w:i/>
                <w:iCs/>
                <w:color w:val="auto"/>
                <w:sz w:val="23"/>
                <w:szCs w:val="23"/>
                <w:lang w:val="en-GB"/>
              </w:rPr>
              <w:t>Opportunities</w:t>
            </w:r>
            <w:r w:rsidRPr="00E96983">
              <w:rPr>
                <w:color w:val="auto"/>
                <w:sz w:val="23"/>
                <w:szCs w:val="23"/>
                <w:lang w:val="en-GB"/>
              </w:rPr>
              <w:t>” e “</w:t>
            </w:r>
            <w:r w:rsidRPr="008E7AED">
              <w:rPr>
                <w:i/>
                <w:iCs/>
                <w:color w:val="auto"/>
                <w:sz w:val="23"/>
                <w:szCs w:val="23"/>
                <w:lang w:val="en-GB"/>
              </w:rPr>
              <w:t>Threats</w:t>
            </w:r>
            <w:r w:rsidRPr="00E96983">
              <w:rPr>
                <w:color w:val="auto"/>
                <w:sz w:val="23"/>
                <w:szCs w:val="23"/>
                <w:lang w:val="en-GB"/>
              </w:rPr>
              <w:t xml:space="preserve">”. </w:t>
            </w:r>
            <w:r w:rsidRPr="00E96983">
              <w:rPr>
                <w:color w:val="auto"/>
                <w:sz w:val="23"/>
                <w:szCs w:val="23"/>
              </w:rPr>
              <w:t>Do português, significam “Forças”, “Fraquezas”, “Oportunidades” e “Ameaças. É um método de planejamento estratégico que engloba a análise de cenários para tomada de decisões.</w:t>
            </w:r>
          </w:p>
        </w:tc>
      </w:tr>
      <w:bookmarkEnd w:id="92"/>
    </w:tbl>
    <w:p w14:paraId="20ADB5C7" w14:textId="77777777" w:rsidR="00E96983" w:rsidRDefault="00E96983" w:rsidP="00E96983"/>
    <w:bookmarkEnd w:id="91"/>
    <w:p w14:paraId="5F0A0181" w14:textId="77777777" w:rsidR="00685431" w:rsidRDefault="00685431" w:rsidP="00BF369B"/>
    <w:p w14:paraId="77C3328D" w14:textId="77777777" w:rsidR="00BF369B" w:rsidRDefault="00BF369B">
      <w:pPr>
        <w:spacing w:line="240" w:lineRule="auto"/>
        <w:jc w:val="left"/>
      </w:pPr>
      <w:r>
        <w:br w:type="page"/>
      </w:r>
    </w:p>
    <w:p w14:paraId="167749C8" w14:textId="77777777" w:rsidR="009A4371" w:rsidRPr="00875B3B" w:rsidRDefault="009A4371" w:rsidP="009A4371">
      <w:pPr>
        <w:spacing w:line="240" w:lineRule="auto"/>
        <w:jc w:val="left"/>
        <w:rPr>
          <w:color w:val="FF0000"/>
          <w:sz w:val="16"/>
        </w:rPr>
      </w:pPr>
      <w:r>
        <w:rPr>
          <w:color w:val="FF0000"/>
          <w:sz w:val="16"/>
        </w:rPr>
        <w:lastRenderedPageBreak/>
        <w:t xml:space="preserve">Comece cada APÊNDICE na primeira linha </w:t>
      </w:r>
      <w:r w:rsidR="00D376CA">
        <w:rPr>
          <w:color w:val="FF0000"/>
          <w:sz w:val="16"/>
        </w:rPr>
        <w:t>de uma página</w:t>
      </w:r>
      <w:r>
        <w:rPr>
          <w:color w:val="FF0000"/>
          <w:sz w:val="16"/>
        </w:rPr>
        <w:t>.</w:t>
      </w:r>
    </w:p>
    <w:p w14:paraId="0C74FAE8" w14:textId="58D0C75F" w:rsidR="00591CD9" w:rsidRPr="00B410B7" w:rsidRDefault="00591CD9" w:rsidP="00591CD9">
      <w:pPr>
        <w:pStyle w:val="Ttulo1"/>
        <w:numPr>
          <w:ilvl w:val="0"/>
          <w:numId w:val="0"/>
        </w:numPr>
        <w:jc w:val="center"/>
      </w:pPr>
      <w:bookmarkStart w:id="93" w:name="_Toc77616654"/>
      <w:bookmarkStart w:id="94" w:name="_Toc111420513"/>
      <w:bookmarkStart w:id="95" w:name="_Toc147748351"/>
      <w:r>
        <w:t xml:space="preserve">APÊNDICE A </w:t>
      </w:r>
      <w:r w:rsidR="00A27700">
        <w:t>–</w:t>
      </w:r>
      <w:r>
        <w:t xml:space="preserve"> </w:t>
      </w:r>
      <w:bookmarkEnd w:id="93"/>
      <w:bookmarkEnd w:id="94"/>
      <w:r w:rsidR="00A27700">
        <w:t>QUESTIONÁRIO PARA ENTREVISTA</w:t>
      </w:r>
      <w:bookmarkEnd w:id="95"/>
      <w:r w:rsidR="009D19BD" w:rsidRPr="00C501E7">
        <w:rPr>
          <w:rStyle w:val="eop"/>
          <w:color w:val="C00000"/>
        </w:rPr>
        <w:t> </w:t>
      </w:r>
    </w:p>
    <w:p w14:paraId="7ECA4748" w14:textId="77777777" w:rsidR="00591CD9" w:rsidRPr="005C6AEF" w:rsidRDefault="00591CD9" w:rsidP="00591CD9">
      <w:pPr>
        <w:spacing w:line="240" w:lineRule="auto"/>
        <w:jc w:val="left"/>
        <w:rPr>
          <w:b/>
          <w:color w:val="FF0000"/>
          <w:sz w:val="18"/>
          <w:szCs w:val="18"/>
        </w:rPr>
      </w:pPr>
      <w:r w:rsidRPr="005C6AEF">
        <w:rPr>
          <w:b/>
          <w:color w:val="FF0000"/>
          <w:sz w:val="18"/>
          <w:szCs w:val="18"/>
        </w:rPr>
        <w:t xml:space="preserve">Páginas opcionais para Apêndices. </w:t>
      </w:r>
    </w:p>
    <w:p w14:paraId="311D8D6B" w14:textId="77777777" w:rsidR="00591CD9" w:rsidRPr="005C6AEF" w:rsidRDefault="00591CD9" w:rsidP="00591CD9">
      <w:pPr>
        <w:spacing w:line="240" w:lineRule="auto"/>
        <w:jc w:val="left"/>
        <w:rPr>
          <w:b/>
          <w:color w:val="FF0000"/>
          <w:sz w:val="18"/>
          <w:szCs w:val="18"/>
        </w:rPr>
      </w:pPr>
      <w:r w:rsidRPr="005C6AEF">
        <w:rPr>
          <w:b/>
          <w:color w:val="FF0000"/>
          <w:sz w:val="18"/>
          <w:szCs w:val="18"/>
        </w:rPr>
        <w:t>Iniciar cada apêndice em página nova. Se não há elimine estas páginas.</w:t>
      </w:r>
    </w:p>
    <w:p w14:paraId="55C709E0" w14:textId="77777777" w:rsidR="00591CD9" w:rsidRPr="005C6AEF" w:rsidRDefault="00591CD9" w:rsidP="00591CD9">
      <w:pPr>
        <w:rPr>
          <w:color w:val="FF0000"/>
          <w:sz w:val="18"/>
          <w:szCs w:val="18"/>
        </w:rPr>
      </w:pPr>
    </w:p>
    <w:p w14:paraId="4FD2C591" w14:textId="77777777" w:rsidR="00591CD9" w:rsidRPr="005C6AEF" w:rsidRDefault="00591CD9" w:rsidP="00591CD9">
      <w:pPr>
        <w:rPr>
          <w:color w:val="FF0000"/>
          <w:sz w:val="18"/>
          <w:szCs w:val="18"/>
        </w:rPr>
      </w:pPr>
      <w:r w:rsidRPr="005C6AEF">
        <w:rPr>
          <w:color w:val="FF0000"/>
          <w:sz w:val="18"/>
          <w:szCs w:val="18"/>
        </w:rPr>
        <w:t xml:space="preserve">Texto ou documento </w:t>
      </w:r>
      <w:r w:rsidRPr="005C6AEF">
        <w:rPr>
          <w:b/>
          <w:color w:val="FF0000"/>
          <w:sz w:val="18"/>
          <w:szCs w:val="18"/>
          <w:highlight w:val="yellow"/>
        </w:rPr>
        <w:t>ELABORADO PELO AUTOR</w:t>
      </w:r>
      <w:r w:rsidRPr="005C6AEF">
        <w:rPr>
          <w:color w:val="FF0000"/>
          <w:sz w:val="18"/>
          <w:szCs w:val="18"/>
        </w:rPr>
        <w:t>, a fim de complementar sua argumentação. O(s) apêndice(s) é identificado por letras maiúsculas consecutivas, travessão e pelos respectivos títulos.</w:t>
      </w:r>
    </w:p>
    <w:p w14:paraId="530BF842" w14:textId="77777777" w:rsidR="00591CD9" w:rsidRDefault="00591CD9" w:rsidP="00591CD9"/>
    <w:p w14:paraId="0D3FD9A4" w14:textId="77777777" w:rsidR="00591CD9" w:rsidRPr="00C501E7" w:rsidRDefault="00591CD9" w:rsidP="00591CD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r w:rsidRPr="00C501E7">
        <w:rPr>
          <w:rStyle w:val="normaltextrun"/>
          <w:rFonts w:ascii="Arial" w:hAnsi="Arial" w:cs="Arial"/>
          <w:b/>
          <w:bCs/>
          <w:color w:val="C00000"/>
        </w:rPr>
        <w:t>POR EXEMPLO:</w:t>
      </w:r>
      <w:r w:rsidRPr="00C501E7">
        <w:rPr>
          <w:rStyle w:val="eop"/>
          <w:rFonts w:ascii="Arial" w:hAnsi="Arial" w:cs="Arial"/>
          <w:color w:val="C00000"/>
        </w:rPr>
        <w:t> </w:t>
      </w:r>
    </w:p>
    <w:p w14:paraId="658D1E00" w14:textId="35E69B05" w:rsidR="00591CD9" w:rsidRPr="00C501E7" w:rsidRDefault="00591CD9" w:rsidP="00591CD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APÊNDICE A </w:t>
      </w:r>
      <w:r>
        <w:rPr>
          <w:rStyle w:val="normaltextrun"/>
          <w:rFonts w:ascii="Arial" w:hAnsi="Arial" w:cs="Arial"/>
          <w:b/>
          <w:bCs/>
          <w:color w:val="C00000"/>
        </w:rPr>
        <w:t>–</w:t>
      </w: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 </w:t>
      </w:r>
      <w:r w:rsidR="00A27700">
        <w:rPr>
          <w:rStyle w:val="normaltextrun"/>
          <w:rFonts w:ascii="Arial" w:hAnsi="Arial" w:cs="Arial"/>
          <w:b/>
          <w:bCs/>
          <w:color w:val="C00000"/>
        </w:rPr>
        <w:t>QUESTIONÁRIO PARA ENTREVISTA</w:t>
      </w:r>
    </w:p>
    <w:p w14:paraId="26EEAB06" w14:textId="7713BC82" w:rsidR="00591CD9" w:rsidRPr="00C501E7" w:rsidRDefault="00591CD9" w:rsidP="00591CD9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bookmarkStart w:id="96" w:name="_Hlk127983200"/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APÊNDICE B </w:t>
      </w:r>
      <w:bookmarkEnd w:id="96"/>
      <w:r>
        <w:rPr>
          <w:rStyle w:val="normaltextrun"/>
          <w:rFonts w:ascii="Arial" w:hAnsi="Arial" w:cs="Arial"/>
          <w:b/>
          <w:bCs/>
          <w:color w:val="C00000"/>
        </w:rPr>
        <w:t>–</w:t>
      </w: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 </w:t>
      </w:r>
      <w:r w:rsidR="00A27700">
        <w:rPr>
          <w:rStyle w:val="normaltextrun"/>
          <w:rFonts w:ascii="Arial" w:hAnsi="Arial" w:cs="Arial"/>
          <w:b/>
          <w:bCs/>
          <w:color w:val="C00000"/>
        </w:rPr>
        <w:t>IDENTIDADE VISUAL PARA APLICAÇÃO</w:t>
      </w:r>
      <w:r w:rsidR="00A27700" w:rsidRPr="00C501E7">
        <w:rPr>
          <w:rStyle w:val="eop"/>
          <w:rFonts w:ascii="Arial" w:hAnsi="Arial" w:cs="Arial"/>
          <w:color w:val="C00000"/>
        </w:rPr>
        <w:t> </w:t>
      </w:r>
      <w:r>
        <w:rPr>
          <w:rStyle w:val="normaltextrun"/>
          <w:rFonts w:ascii="Arial" w:hAnsi="Arial" w:cs="Arial"/>
          <w:b/>
          <w:bCs/>
          <w:color w:val="C00000"/>
        </w:rPr>
        <w:t>.......</w:t>
      </w:r>
    </w:p>
    <w:p w14:paraId="4C0CF82D" w14:textId="77777777" w:rsidR="00E27E3C" w:rsidRPr="006C3CC3" w:rsidRDefault="00E27E3C" w:rsidP="00BF369B">
      <w:pPr>
        <w:rPr>
          <w:b/>
        </w:rPr>
      </w:pPr>
    </w:p>
    <w:p w14:paraId="79FE26C6" w14:textId="77777777" w:rsidR="00BF369B" w:rsidRDefault="00BF369B" w:rsidP="00BF369B">
      <w:pPr>
        <w:spacing w:line="240" w:lineRule="auto"/>
        <w:jc w:val="left"/>
      </w:pPr>
      <w:r>
        <w:br w:type="page"/>
      </w:r>
    </w:p>
    <w:p w14:paraId="4F1F5571" w14:textId="77777777" w:rsidR="00A27700" w:rsidRPr="00875B3B" w:rsidRDefault="00A27700" w:rsidP="00A27700">
      <w:pPr>
        <w:spacing w:line="240" w:lineRule="auto"/>
        <w:jc w:val="left"/>
        <w:rPr>
          <w:color w:val="FF0000"/>
          <w:sz w:val="16"/>
        </w:rPr>
      </w:pPr>
      <w:r>
        <w:rPr>
          <w:color w:val="FF0000"/>
          <w:sz w:val="16"/>
        </w:rPr>
        <w:lastRenderedPageBreak/>
        <w:t>Comece cada APÊNDICE na primeira linha de uma página.</w:t>
      </w:r>
    </w:p>
    <w:p w14:paraId="001DA865" w14:textId="2684898F" w:rsidR="00A27700" w:rsidRPr="00B410B7" w:rsidRDefault="00A27700" w:rsidP="00A27700">
      <w:pPr>
        <w:pStyle w:val="Ttulo1"/>
        <w:numPr>
          <w:ilvl w:val="0"/>
          <w:numId w:val="0"/>
        </w:numPr>
        <w:jc w:val="center"/>
      </w:pPr>
      <w:bookmarkStart w:id="97" w:name="_Toc147748352"/>
      <w:r>
        <w:t xml:space="preserve">APÊNDICE B - </w:t>
      </w:r>
      <w:r w:rsidRPr="009D19BD">
        <w:t>IDENTIDADE VISUAL PARA APLICAÇÃO</w:t>
      </w:r>
      <w:bookmarkEnd w:id="97"/>
      <w:r w:rsidRPr="00C501E7">
        <w:rPr>
          <w:rStyle w:val="eop"/>
          <w:color w:val="C00000"/>
        </w:rPr>
        <w:t> </w:t>
      </w:r>
    </w:p>
    <w:p w14:paraId="0CD1E417" w14:textId="77777777" w:rsidR="00A27700" w:rsidRPr="005C6AEF" w:rsidRDefault="00A27700" w:rsidP="00A27700">
      <w:pPr>
        <w:spacing w:line="240" w:lineRule="auto"/>
        <w:jc w:val="left"/>
        <w:rPr>
          <w:b/>
          <w:color w:val="FF0000"/>
          <w:sz w:val="18"/>
          <w:szCs w:val="18"/>
        </w:rPr>
      </w:pPr>
      <w:r w:rsidRPr="005C6AEF">
        <w:rPr>
          <w:b/>
          <w:color w:val="FF0000"/>
          <w:sz w:val="18"/>
          <w:szCs w:val="18"/>
        </w:rPr>
        <w:t xml:space="preserve">Páginas opcionais para Apêndices. </w:t>
      </w:r>
    </w:p>
    <w:p w14:paraId="6B27FF13" w14:textId="77777777" w:rsidR="00A27700" w:rsidRPr="005C6AEF" w:rsidRDefault="00A27700" w:rsidP="00A27700">
      <w:pPr>
        <w:spacing w:line="240" w:lineRule="auto"/>
        <w:jc w:val="left"/>
        <w:rPr>
          <w:b/>
          <w:color w:val="FF0000"/>
          <w:sz w:val="18"/>
          <w:szCs w:val="18"/>
        </w:rPr>
      </w:pPr>
      <w:r w:rsidRPr="005C6AEF">
        <w:rPr>
          <w:b/>
          <w:color w:val="FF0000"/>
          <w:sz w:val="18"/>
          <w:szCs w:val="18"/>
        </w:rPr>
        <w:t>Iniciar cada apêndice em página nova. Se não há elimine estas páginas.</w:t>
      </w:r>
    </w:p>
    <w:p w14:paraId="7871775F" w14:textId="77777777" w:rsidR="00A27700" w:rsidRPr="005C6AEF" w:rsidRDefault="00A27700" w:rsidP="00A27700">
      <w:pPr>
        <w:rPr>
          <w:color w:val="FF0000"/>
          <w:sz w:val="18"/>
          <w:szCs w:val="18"/>
        </w:rPr>
      </w:pPr>
    </w:p>
    <w:p w14:paraId="33FD75C4" w14:textId="77777777" w:rsidR="00A27700" w:rsidRPr="005C6AEF" w:rsidRDefault="00A27700" w:rsidP="00A27700">
      <w:pPr>
        <w:rPr>
          <w:color w:val="FF0000"/>
          <w:sz w:val="18"/>
          <w:szCs w:val="18"/>
        </w:rPr>
      </w:pPr>
      <w:r w:rsidRPr="005C6AEF">
        <w:rPr>
          <w:color w:val="FF0000"/>
          <w:sz w:val="18"/>
          <w:szCs w:val="18"/>
        </w:rPr>
        <w:t xml:space="preserve">Texto ou documento </w:t>
      </w:r>
      <w:r w:rsidRPr="005C6AEF">
        <w:rPr>
          <w:b/>
          <w:color w:val="FF0000"/>
          <w:sz w:val="18"/>
          <w:szCs w:val="18"/>
          <w:highlight w:val="yellow"/>
        </w:rPr>
        <w:t>ELABORADO PELO AUTOR</w:t>
      </w:r>
      <w:r w:rsidRPr="005C6AEF">
        <w:rPr>
          <w:color w:val="FF0000"/>
          <w:sz w:val="18"/>
          <w:szCs w:val="18"/>
        </w:rPr>
        <w:t>, a fim de complementar sua argumentação. O(s) apêndice(s) é identificado por letras maiúsculas consecutivas, travessão e pelos respectivos títulos.</w:t>
      </w:r>
    </w:p>
    <w:p w14:paraId="24911919" w14:textId="77777777" w:rsidR="00A27700" w:rsidRDefault="00A27700" w:rsidP="00A27700"/>
    <w:p w14:paraId="6D7C91E5" w14:textId="77777777" w:rsidR="00A27700" w:rsidRPr="00C501E7" w:rsidRDefault="00A27700" w:rsidP="00A2770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r w:rsidRPr="00C501E7">
        <w:rPr>
          <w:rStyle w:val="normaltextrun"/>
          <w:rFonts w:ascii="Arial" w:hAnsi="Arial" w:cs="Arial"/>
          <w:b/>
          <w:bCs/>
          <w:color w:val="C00000"/>
        </w:rPr>
        <w:t>POR EXEMPLO:</w:t>
      </w:r>
      <w:r w:rsidRPr="00C501E7">
        <w:rPr>
          <w:rStyle w:val="eop"/>
          <w:rFonts w:ascii="Arial" w:hAnsi="Arial" w:cs="Arial"/>
          <w:color w:val="C00000"/>
        </w:rPr>
        <w:t> </w:t>
      </w:r>
    </w:p>
    <w:p w14:paraId="5EF5F8C6" w14:textId="77777777" w:rsidR="00A27700" w:rsidRPr="00C501E7" w:rsidRDefault="00A27700" w:rsidP="00A2770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APÊNDICE A </w:t>
      </w:r>
      <w:r>
        <w:rPr>
          <w:rStyle w:val="normaltextrun"/>
          <w:rFonts w:ascii="Arial" w:hAnsi="Arial" w:cs="Arial"/>
          <w:b/>
          <w:bCs/>
          <w:color w:val="C00000"/>
        </w:rPr>
        <w:t>–</w:t>
      </w: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 </w:t>
      </w:r>
      <w:r>
        <w:rPr>
          <w:rStyle w:val="normaltextrun"/>
          <w:rFonts w:ascii="Arial" w:hAnsi="Arial" w:cs="Arial"/>
          <w:b/>
          <w:bCs/>
          <w:color w:val="C00000"/>
        </w:rPr>
        <w:t>QUESTIONÁRIO PARA ENTREVISTA</w:t>
      </w:r>
    </w:p>
    <w:p w14:paraId="7983D55F" w14:textId="192241C5" w:rsidR="00A27700" w:rsidRPr="00C501E7" w:rsidRDefault="00A27700" w:rsidP="00A27700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color w:val="C00000"/>
          <w:sz w:val="18"/>
          <w:szCs w:val="18"/>
        </w:rPr>
      </w:pP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APÊNDICE B </w:t>
      </w:r>
      <w:r>
        <w:rPr>
          <w:rStyle w:val="normaltextrun"/>
          <w:rFonts w:ascii="Arial" w:hAnsi="Arial" w:cs="Arial"/>
          <w:b/>
          <w:bCs/>
          <w:color w:val="C00000"/>
        </w:rPr>
        <w:t>–</w:t>
      </w:r>
      <w:r w:rsidRPr="00C501E7">
        <w:rPr>
          <w:rStyle w:val="normaltextrun"/>
          <w:rFonts w:ascii="Arial" w:hAnsi="Arial" w:cs="Arial"/>
          <w:b/>
          <w:bCs/>
          <w:color w:val="C00000"/>
        </w:rPr>
        <w:t xml:space="preserve"> </w:t>
      </w:r>
      <w:r>
        <w:rPr>
          <w:rStyle w:val="normaltextrun"/>
          <w:rFonts w:ascii="Arial" w:hAnsi="Arial" w:cs="Arial"/>
          <w:b/>
          <w:bCs/>
          <w:color w:val="C00000"/>
        </w:rPr>
        <w:t>IDENTIDADE VISUAL PARA APLICAÇÃO</w:t>
      </w:r>
      <w:r w:rsidRPr="00C501E7">
        <w:rPr>
          <w:rStyle w:val="eop"/>
          <w:rFonts w:ascii="Arial" w:hAnsi="Arial" w:cs="Arial"/>
          <w:color w:val="C00000"/>
        </w:rPr>
        <w:t> </w:t>
      </w:r>
      <w:r>
        <w:rPr>
          <w:rStyle w:val="normaltextrun"/>
          <w:rFonts w:ascii="Arial" w:hAnsi="Arial" w:cs="Arial"/>
          <w:b/>
          <w:bCs/>
          <w:color w:val="C00000"/>
        </w:rPr>
        <w:t>........</w:t>
      </w:r>
    </w:p>
    <w:p w14:paraId="3EF43F9F" w14:textId="77777777" w:rsidR="00A27700" w:rsidRDefault="00A27700" w:rsidP="00D376CA">
      <w:pPr>
        <w:spacing w:line="240" w:lineRule="auto"/>
        <w:jc w:val="left"/>
        <w:rPr>
          <w:color w:val="FF0000"/>
          <w:sz w:val="16"/>
        </w:rPr>
      </w:pPr>
    </w:p>
    <w:p w14:paraId="272B9B20" w14:textId="77777777" w:rsidR="00A27700" w:rsidRDefault="00A27700">
      <w:pPr>
        <w:spacing w:line="240" w:lineRule="auto"/>
        <w:jc w:val="left"/>
        <w:rPr>
          <w:color w:val="FF0000"/>
          <w:sz w:val="16"/>
        </w:rPr>
      </w:pPr>
      <w:r>
        <w:rPr>
          <w:color w:val="FF0000"/>
          <w:sz w:val="16"/>
        </w:rPr>
        <w:br w:type="page"/>
      </w:r>
    </w:p>
    <w:p w14:paraId="6DCF3084" w14:textId="77777777" w:rsidR="00591CD9" w:rsidRPr="00B410B7" w:rsidRDefault="00591CD9" w:rsidP="00591CD9">
      <w:pPr>
        <w:pStyle w:val="Ttulo1"/>
        <w:numPr>
          <w:ilvl w:val="0"/>
          <w:numId w:val="0"/>
        </w:numPr>
        <w:jc w:val="center"/>
      </w:pPr>
      <w:bookmarkStart w:id="98" w:name="_Toc77616655"/>
      <w:bookmarkStart w:id="99" w:name="_Toc111420514"/>
      <w:bookmarkStart w:id="100" w:name="_Toc147748353"/>
      <w:r>
        <w:lastRenderedPageBreak/>
        <w:t>ANEXO A – AUTORIZAÇÃO DA EMPRESA</w:t>
      </w:r>
      <w:bookmarkEnd w:id="98"/>
      <w:bookmarkEnd w:id="99"/>
      <w:bookmarkEnd w:id="100"/>
    </w:p>
    <w:p w14:paraId="4C53A372" w14:textId="6D192BF8" w:rsidR="00E96983" w:rsidRPr="00AD5577" w:rsidRDefault="0074762A" w:rsidP="0074762A">
      <w:pPr>
        <w:jc w:val="center"/>
        <w:rPr>
          <w:rFonts w:cs="Arial"/>
          <w:b/>
          <w:bCs/>
          <w:color w:val="C00000"/>
        </w:rPr>
      </w:pPr>
      <w:r w:rsidRPr="0074762A">
        <w:rPr>
          <w:rFonts w:cs="Arial"/>
          <w:b/>
          <w:bCs/>
          <w:noProof/>
          <w:color w:val="C00000"/>
        </w:rPr>
        <w:drawing>
          <wp:inline distT="0" distB="0" distL="0" distR="0" wp14:anchorId="79B8BD28" wp14:editId="3017D87A">
            <wp:extent cx="4804658" cy="6416273"/>
            <wp:effectExtent l="0" t="0" r="0" b="3810"/>
            <wp:docPr id="15579329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329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6077" cy="643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1B83" w14:textId="77777777" w:rsidR="00E27E3C" w:rsidRDefault="00E27E3C" w:rsidP="006C0EF6"/>
    <w:p w14:paraId="568024A6" w14:textId="77777777" w:rsidR="00397DB5" w:rsidRDefault="00397DB5" w:rsidP="006C0EF6"/>
    <w:p w14:paraId="0D0AE380" w14:textId="77777777" w:rsidR="00397DB5" w:rsidRDefault="00397DB5" w:rsidP="006C0EF6"/>
    <w:p w14:paraId="06B0391C" w14:textId="77777777" w:rsidR="005B537A" w:rsidRDefault="005B537A" w:rsidP="005B537A">
      <w:pPr>
        <w:spacing w:line="240" w:lineRule="auto"/>
        <w:jc w:val="left"/>
      </w:pPr>
    </w:p>
    <w:p w14:paraId="318B9674" w14:textId="77777777" w:rsidR="00371FE3" w:rsidRPr="00037205" w:rsidRDefault="00371FE3" w:rsidP="00371FE3">
      <w:pPr>
        <w:rPr>
          <w:color w:val="FF0000"/>
          <w:sz w:val="16"/>
          <w:szCs w:val="16"/>
        </w:rPr>
      </w:pPr>
      <w:r w:rsidRPr="00037205">
        <w:rPr>
          <w:color w:val="FF0000"/>
          <w:sz w:val="16"/>
          <w:szCs w:val="16"/>
        </w:rPr>
        <w:t>Manter obrigatoriamente o texto em preto a seguir, na última linha do trabalho.</w:t>
      </w:r>
    </w:p>
    <w:p w14:paraId="5317AB38" w14:textId="77777777" w:rsidR="005B537A" w:rsidRPr="006976AC" w:rsidRDefault="00371FE3" w:rsidP="00E27E3C">
      <w:pPr>
        <w:jc w:val="center"/>
        <w:rPr>
          <w:b/>
        </w:rPr>
      </w:pPr>
      <w:r w:rsidRPr="00037205">
        <w:rPr>
          <w:b/>
        </w:rPr>
        <w:t>O conteúdo expresso no trabalho é de inteira responsabilidade do(s) autor(es).</w:t>
      </w:r>
    </w:p>
    <w:sectPr w:rsidR="005B537A" w:rsidRPr="006976AC" w:rsidSect="00BD3F54">
      <w:pgSz w:w="11907" w:h="16840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D6F67" w14:textId="77777777" w:rsidR="00E8624C" w:rsidRDefault="00E8624C">
      <w:pPr>
        <w:spacing w:line="240" w:lineRule="auto"/>
      </w:pPr>
      <w:r>
        <w:separator/>
      </w:r>
    </w:p>
  </w:endnote>
  <w:endnote w:type="continuationSeparator" w:id="0">
    <w:p w14:paraId="2E923624" w14:textId="77777777" w:rsidR="00E8624C" w:rsidRDefault="00E862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77727" w14:textId="211D59CC" w:rsidR="00AC2CB2" w:rsidRDefault="00AC2CB2">
    <w:pPr>
      <w:pStyle w:val="Rodap"/>
      <w:jc w:val="right"/>
    </w:pPr>
  </w:p>
  <w:p w14:paraId="06DF4B88" w14:textId="0BFB5B2F" w:rsidR="006C5C97" w:rsidRDefault="006C5C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6824833"/>
      <w:docPartObj>
        <w:docPartGallery w:val="Page Numbers (Bottom of Page)"/>
        <w:docPartUnique/>
      </w:docPartObj>
    </w:sdtPr>
    <w:sdtContent>
      <w:p w14:paraId="6CE734BE" w14:textId="77777777" w:rsidR="002766A8" w:rsidRDefault="002766A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DF4F23" w14:textId="77777777" w:rsidR="002766A8" w:rsidRDefault="002766A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EFCE7" w14:textId="77777777" w:rsidR="00E8624C" w:rsidRDefault="00E8624C">
      <w:pPr>
        <w:spacing w:line="240" w:lineRule="auto"/>
      </w:pPr>
      <w:r>
        <w:separator/>
      </w:r>
    </w:p>
  </w:footnote>
  <w:footnote w:type="continuationSeparator" w:id="0">
    <w:p w14:paraId="31305A81" w14:textId="77777777" w:rsidR="00E8624C" w:rsidRDefault="00E862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356" w:type="dxa"/>
      <w:tblInd w:w="-2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20"/>
      <w:gridCol w:w="4536"/>
    </w:tblGrid>
    <w:tr w:rsidR="001A397B" w14:paraId="14FCF0B2" w14:textId="77777777" w:rsidTr="001A397B">
      <w:tc>
        <w:tcPr>
          <w:tcW w:w="4820" w:type="dxa"/>
        </w:tcPr>
        <w:p w14:paraId="3D71F35C" w14:textId="77777777" w:rsidR="001A397B" w:rsidRDefault="001A397B" w:rsidP="001A397B">
          <w:bookmarkStart w:id="2" w:name="_Hlk143207313"/>
          <w:r w:rsidRPr="00A25635"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46AA8D38" wp14:editId="32477365">
                <wp:simplePos x="0" y="0"/>
                <wp:positionH relativeFrom="column">
                  <wp:posOffset>92075</wp:posOffset>
                </wp:positionH>
                <wp:positionV relativeFrom="paragraph">
                  <wp:posOffset>35560</wp:posOffset>
                </wp:positionV>
                <wp:extent cx="1228725" cy="562610"/>
                <wp:effectExtent l="0" t="0" r="9525" b="8890"/>
                <wp:wrapTight wrapText="bothSides">
                  <wp:wrapPolygon edited="0">
                    <wp:start x="0" y="0"/>
                    <wp:lineTo x="0" y="21210"/>
                    <wp:lineTo x="21433" y="21210"/>
                    <wp:lineTo x="21433" y="0"/>
                    <wp:lineTo x="0" y="0"/>
                  </wp:wrapPolygon>
                </wp:wrapTight>
                <wp:docPr id="511958546" name="Imagem 5119585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8725" cy="562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536" w:type="dxa"/>
        </w:tcPr>
        <w:p w14:paraId="5791F1FA" w14:textId="77777777" w:rsidR="001A397B" w:rsidRDefault="001A397B" w:rsidP="001A397B">
          <w:r w:rsidRPr="00B21588">
            <w:rPr>
              <w:b/>
              <w:noProof/>
              <w:sz w:val="18"/>
            </w:rPr>
            <w:drawing>
              <wp:anchor distT="0" distB="0" distL="114300" distR="114300" simplePos="0" relativeHeight="251660288" behindDoc="1" locked="0" layoutInCell="1" allowOverlap="1" wp14:anchorId="304C2B68" wp14:editId="7529F464">
                <wp:simplePos x="0" y="0"/>
                <wp:positionH relativeFrom="column">
                  <wp:posOffset>1617980</wp:posOffset>
                </wp:positionH>
                <wp:positionV relativeFrom="paragraph">
                  <wp:posOffset>31115</wp:posOffset>
                </wp:positionV>
                <wp:extent cx="989330" cy="571500"/>
                <wp:effectExtent l="0" t="0" r="1270" b="0"/>
                <wp:wrapTight wrapText="bothSides">
                  <wp:wrapPolygon edited="0">
                    <wp:start x="0" y="0"/>
                    <wp:lineTo x="0" y="20880"/>
                    <wp:lineTo x="21212" y="20880"/>
                    <wp:lineTo x="21212" y="0"/>
                    <wp:lineTo x="0" y="0"/>
                  </wp:wrapPolygon>
                </wp:wrapTight>
                <wp:docPr id="1141185128" name="Imagem 1141185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8274949" name="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9330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t xml:space="preserve">                                                </w:t>
          </w:r>
        </w:p>
      </w:tc>
    </w:tr>
    <w:bookmarkEnd w:id="2"/>
  </w:tbl>
  <w:p w14:paraId="408E7918" w14:textId="6337047C" w:rsidR="0046662B" w:rsidRPr="006169F1" w:rsidRDefault="0046662B" w:rsidP="001A397B">
    <w:pPr>
      <w:spacing w:line="240" w:lineRule="aut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D71"/>
    <w:multiLevelType w:val="hybridMultilevel"/>
    <w:tmpl w:val="08D05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36743"/>
    <w:multiLevelType w:val="hybridMultilevel"/>
    <w:tmpl w:val="74DCAD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708D0"/>
    <w:multiLevelType w:val="hybridMultilevel"/>
    <w:tmpl w:val="8D7682A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6579F"/>
    <w:multiLevelType w:val="multilevel"/>
    <w:tmpl w:val="D1F2DB3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33517302"/>
    <w:multiLevelType w:val="hybridMultilevel"/>
    <w:tmpl w:val="C706DD54"/>
    <w:lvl w:ilvl="0" w:tplc="0416000F">
      <w:start w:val="1"/>
      <w:numFmt w:val="decimal"/>
      <w:lvlText w:val="%1."/>
      <w:lvlJc w:val="left"/>
      <w:pPr>
        <w:ind w:left="1298" w:hanging="360"/>
      </w:pPr>
    </w:lvl>
    <w:lvl w:ilvl="1" w:tplc="04160019" w:tentative="1">
      <w:start w:val="1"/>
      <w:numFmt w:val="lowerLetter"/>
      <w:lvlText w:val="%2."/>
      <w:lvlJc w:val="left"/>
      <w:pPr>
        <w:ind w:left="2018" w:hanging="360"/>
      </w:pPr>
    </w:lvl>
    <w:lvl w:ilvl="2" w:tplc="0416001B" w:tentative="1">
      <w:start w:val="1"/>
      <w:numFmt w:val="lowerRoman"/>
      <w:lvlText w:val="%3."/>
      <w:lvlJc w:val="right"/>
      <w:pPr>
        <w:ind w:left="2738" w:hanging="180"/>
      </w:pPr>
    </w:lvl>
    <w:lvl w:ilvl="3" w:tplc="0416000F" w:tentative="1">
      <w:start w:val="1"/>
      <w:numFmt w:val="decimal"/>
      <w:lvlText w:val="%4."/>
      <w:lvlJc w:val="left"/>
      <w:pPr>
        <w:ind w:left="3458" w:hanging="360"/>
      </w:pPr>
    </w:lvl>
    <w:lvl w:ilvl="4" w:tplc="04160019" w:tentative="1">
      <w:start w:val="1"/>
      <w:numFmt w:val="lowerLetter"/>
      <w:lvlText w:val="%5."/>
      <w:lvlJc w:val="left"/>
      <w:pPr>
        <w:ind w:left="4178" w:hanging="360"/>
      </w:pPr>
    </w:lvl>
    <w:lvl w:ilvl="5" w:tplc="0416001B" w:tentative="1">
      <w:start w:val="1"/>
      <w:numFmt w:val="lowerRoman"/>
      <w:lvlText w:val="%6."/>
      <w:lvlJc w:val="right"/>
      <w:pPr>
        <w:ind w:left="4898" w:hanging="180"/>
      </w:pPr>
    </w:lvl>
    <w:lvl w:ilvl="6" w:tplc="0416000F" w:tentative="1">
      <w:start w:val="1"/>
      <w:numFmt w:val="decimal"/>
      <w:lvlText w:val="%7."/>
      <w:lvlJc w:val="left"/>
      <w:pPr>
        <w:ind w:left="5618" w:hanging="360"/>
      </w:pPr>
    </w:lvl>
    <w:lvl w:ilvl="7" w:tplc="04160019" w:tentative="1">
      <w:start w:val="1"/>
      <w:numFmt w:val="lowerLetter"/>
      <w:lvlText w:val="%8."/>
      <w:lvlJc w:val="left"/>
      <w:pPr>
        <w:ind w:left="6338" w:hanging="360"/>
      </w:pPr>
    </w:lvl>
    <w:lvl w:ilvl="8" w:tplc="0416001B" w:tentative="1">
      <w:start w:val="1"/>
      <w:numFmt w:val="lowerRoman"/>
      <w:lvlText w:val="%9."/>
      <w:lvlJc w:val="right"/>
      <w:pPr>
        <w:ind w:left="7058" w:hanging="180"/>
      </w:pPr>
    </w:lvl>
  </w:abstractNum>
  <w:abstractNum w:abstractNumId="5" w15:restartNumberingAfterBreak="0">
    <w:nsid w:val="3F2E09C3"/>
    <w:multiLevelType w:val="hybridMultilevel"/>
    <w:tmpl w:val="7A28ABA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035419"/>
    <w:multiLevelType w:val="hybridMultilevel"/>
    <w:tmpl w:val="2A8A6E3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637125"/>
    <w:multiLevelType w:val="hybridMultilevel"/>
    <w:tmpl w:val="C0F27D20"/>
    <w:lvl w:ilvl="0" w:tplc="AF34F5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00B0F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190EB6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6EF2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5429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6234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2884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A4B66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A032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D8492A"/>
    <w:multiLevelType w:val="hybridMultilevel"/>
    <w:tmpl w:val="33604252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8C3CD2"/>
    <w:multiLevelType w:val="hybridMultilevel"/>
    <w:tmpl w:val="FCF26DF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D92FDF"/>
    <w:multiLevelType w:val="hybridMultilevel"/>
    <w:tmpl w:val="5F8611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A17B6"/>
    <w:multiLevelType w:val="hybridMultilevel"/>
    <w:tmpl w:val="9EE8BE6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792C49"/>
    <w:multiLevelType w:val="hybridMultilevel"/>
    <w:tmpl w:val="48427640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3" w15:restartNumberingAfterBreak="0">
    <w:nsid w:val="778A4984"/>
    <w:multiLevelType w:val="hybridMultilevel"/>
    <w:tmpl w:val="0CF456A4"/>
    <w:lvl w:ilvl="0" w:tplc="114879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624675">
    <w:abstractNumId w:val="3"/>
  </w:num>
  <w:num w:numId="2" w16cid:durableId="1838186172">
    <w:abstractNumId w:val="8"/>
  </w:num>
  <w:num w:numId="3" w16cid:durableId="1390880434">
    <w:abstractNumId w:val="10"/>
  </w:num>
  <w:num w:numId="4" w16cid:durableId="735470946">
    <w:abstractNumId w:val="13"/>
  </w:num>
  <w:num w:numId="5" w16cid:durableId="1515654354">
    <w:abstractNumId w:val="7"/>
  </w:num>
  <w:num w:numId="6" w16cid:durableId="653098406">
    <w:abstractNumId w:val="2"/>
  </w:num>
  <w:num w:numId="7" w16cid:durableId="1724864574">
    <w:abstractNumId w:val="9"/>
  </w:num>
  <w:num w:numId="8" w16cid:durableId="2017925195">
    <w:abstractNumId w:val="0"/>
  </w:num>
  <w:num w:numId="9" w16cid:durableId="719354866">
    <w:abstractNumId w:val="3"/>
  </w:num>
  <w:num w:numId="10" w16cid:durableId="2130586689">
    <w:abstractNumId w:val="3"/>
  </w:num>
  <w:num w:numId="11" w16cid:durableId="989555934">
    <w:abstractNumId w:val="3"/>
  </w:num>
  <w:num w:numId="12" w16cid:durableId="1985308482">
    <w:abstractNumId w:val="3"/>
  </w:num>
  <w:num w:numId="13" w16cid:durableId="952979619">
    <w:abstractNumId w:val="3"/>
  </w:num>
  <w:num w:numId="14" w16cid:durableId="1309744101">
    <w:abstractNumId w:val="3"/>
  </w:num>
  <w:num w:numId="15" w16cid:durableId="1111708080">
    <w:abstractNumId w:val="1"/>
  </w:num>
  <w:num w:numId="16" w16cid:durableId="1260063504">
    <w:abstractNumId w:val="3"/>
  </w:num>
  <w:num w:numId="17" w16cid:durableId="401299706">
    <w:abstractNumId w:val="3"/>
  </w:num>
  <w:num w:numId="18" w16cid:durableId="622468941">
    <w:abstractNumId w:val="3"/>
  </w:num>
  <w:num w:numId="19" w16cid:durableId="658650656">
    <w:abstractNumId w:val="3"/>
  </w:num>
  <w:num w:numId="20" w16cid:durableId="120079525">
    <w:abstractNumId w:val="11"/>
  </w:num>
  <w:num w:numId="21" w16cid:durableId="2121023702">
    <w:abstractNumId w:val="6"/>
  </w:num>
  <w:num w:numId="22" w16cid:durableId="731083958">
    <w:abstractNumId w:val="3"/>
  </w:num>
  <w:num w:numId="23" w16cid:durableId="934941917">
    <w:abstractNumId w:val="3"/>
  </w:num>
  <w:num w:numId="24" w16cid:durableId="928199310">
    <w:abstractNumId w:val="5"/>
  </w:num>
  <w:num w:numId="25" w16cid:durableId="234822746">
    <w:abstractNumId w:val="12"/>
  </w:num>
  <w:num w:numId="26" w16cid:durableId="1064138250">
    <w:abstractNumId w:val="4"/>
  </w:num>
  <w:num w:numId="27" w16cid:durableId="1983191148">
    <w:abstractNumId w:val="3"/>
  </w:num>
  <w:num w:numId="28" w16cid:durableId="1523012099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ocumentProtection w:edit="forms" w:enforcement="0"/>
  <w:defaultTabStop w:val="708"/>
  <w:hyphenationZone w:val="425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E08"/>
    <w:rsid w:val="00000535"/>
    <w:rsid w:val="0000196F"/>
    <w:rsid w:val="000065B6"/>
    <w:rsid w:val="000078AF"/>
    <w:rsid w:val="00013265"/>
    <w:rsid w:val="00015F1B"/>
    <w:rsid w:val="00017AE0"/>
    <w:rsid w:val="00017BDD"/>
    <w:rsid w:val="00022785"/>
    <w:rsid w:val="00031EE5"/>
    <w:rsid w:val="000338B1"/>
    <w:rsid w:val="00041799"/>
    <w:rsid w:val="00043A98"/>
    <w:rsid w:val="00044108"/>
    <w:rsid w:val="00054AAC"/>
    <w:rsid w:val="0005543B"/>
    <w:rsid w:val="00060E99"/>
    <w:rsid w:val="0006628F"/>
    <w:rsid w:val="00071D47"/>
    <w:rsid w:val="000756A3"/>
    <w:rsid w:val="000845F6"/>
    <w:rsid w:val="00086C36"/>
    <w:rsid w:val="00086E20"/>
    <w:rsid w:val="000A05F4"/>
    <w:rsid w:val="000A6F7A"/>
    <w:rsid w:val="000B1ED3"/>
    <w:rsid w:val="000B24C8"/>
    <w:rsid w:val="000B3BC9"/>
    <w:rsid w:val="000C5365"/>
    <w:rsid w:val="000E061D"/>
    <w:rsid w:val="000E09F2"/>
    <w:rsid w:val="000F6491"/>
    <w:rsid w:val="000F67C0"/>
    <w:rsid w:val="00111E1E"/>
    <w:rsid w:val="00115F75"/>
    <w:rsid w:val="001235F2"/>
    <w:rsid w:val="0012562B"/>
    <w:rsid w:val="00125AF5"/>
    <w:rsid w:val="00126233"/>
    <w:rsid w:val="00127C12"/>
    <w:rsid w:val="00130DC8"/>
    <w:rsid w:val="00131DAA"/>
    <w:rsid w:val="001413C9"/>
    <w:rsid w:val="001517AF"/>
    <w:rsid w:val="00151F9D"/>
    <w:rsid w:val="00153288"/>
    <w:rsid w:val="0015525A"/>
    <w:rsid w:val="00163EB1"/>
    <w:rsid w:val="00164A68"/>
    <w:rsid w:val="0017175E"/>
    <w:rsid w:val="00176AEE"/>
    <w:rsid w:val="00186A50"/>
    <w:rsid w:val="00190B97"/>
    <w:rsid w:val="001A397B"/>
    <w:rsid w:val="001B0C9B"/>
    <w:rsid w:val="001B2DEA"/>
    <w:rsid w:val="001B4FA2"/>
    <w:rsid w:val="001B7177"/>
    <w:rsid w:val="001C193B"/>
    <w:rsid w:val="001C2FF0"/>
    <w:rsid w:val="001D214E"/>
    <w:rsid w:val="001D216C"/>
    <w:rsid w:val="001E063B"/>
    <w:rsid w:val="001E0926"/>
    <w:rsid w:val="001E7B9A"/>
    <w:rsid w:val="001F0ECE"/>
    <w:rsid w:val="001F1A01"/>
    <w:rsid w:val="001F2366"/>
    <w:rsid w:val="001F6D76"/>
    <w:rsid w:val="001F6FB6"/>
    <w:rsid w:val="00222F82"/>
    <w:rsid w:val="00225CED"/>
    <w:rsid w:val="00247AE9"/>
    <w:rsid w:val="00253C51"/>
    <w:rsid w:val="002610B3"/>
    <w:rsid w:val="00264964"/>
    <w:rsid w:val="00266181"/>
    <w:rsid w:val="002677A8"/>
    <w:rsid w:val="00275A1C"/>
    <w:rsid w:val="00276654"/>
    <w:rsid w:val="002766A8"/>
    <w:rsid w:val="00280E73"/>
    <w:rsid w:val="00290846"/>
    <w:rsid w:val="00290F7F"/>
    <w:rsid w:val="0029279C"/>
    <w:rsid w:val="002932FB"/>
    <w:rsid w:val="002A1EA7"/>
    <w:rsid w:val="002A21C9"/>
    <w:rsid w:val="002A4E64"/>
    <w:rsid w:val="002B162F"/>
    <w:rsid w:val="002B73A7"/>
    <w:rsid w:val="002C1B0E"/>
    <w:rsid w:val="002D0D15"/>
    <w:rsid w:val="002D3487"/>
    <w:rsid w:val="002E0762"/>
    <w:rsid w:val="002F13C5"/>
    <w:rsid w:val="002F1563"/>
    <w:rsid w:val="00301377"/>
    <w:rsid w:val="00304E0A"/>
    <w:rsid w:val="003063B6"/>
    <w:rsid w:val="00306D0C"/>
    <w:rsid w:val="00307E86"/>
    <w:rsid w:val="00310CB2"/>
    <w:rsid w:val="00317B12"/>
    <w:rsid w:val="00323228"/>
    <w:rsid w:val="0032415E"/>
    <w:rsid w:val="00324FD6"/>
    <w:rsid w:val="00341319"/>
    <w:rsid w:val="003474C6"/>
    <w:rsid w:val="00347944"/>
    <w:rsid w:val="00354C58"/>
    <w:rsid w:val="003663CF"/>
    <w:rsid w:val="00367302"/>
    <w:rsid w:val="00367E3F"/>
    <w:rsid w:val="00371250"/>
    <w:rsid w:val="00371BB4"/>
    <w:rsid w:val="00371FE3"/>
    <w:rsid w:val="003750C3"/>
    <w:rsid w:val="00377283"/>
    <w:rsid w:val="00380E26"/>
    <w:rsid w:val="00384FF3"/>
    <w:rsid w:val="0039049C"/>
    <w:rsid w:val="003920AA"/>
    <w:rsid w:val="003965C2"/>
    <w:rsid w:val="00397DB5"/>
    <w:rsid w:val="00397E90"/>
    <w:rsid w:val="003A1D41"/>
    <w:rsid w:val="003A6BF5"/>
    <w:rsid w:val="003B374F"/>
    <w:rsid w:val="003B4518"/>
    <w:rsid w:val="003B4D33"/>
    <w:rsid w:val="003B78DF"/>
    <w:rsid w:val="003D081B"/>
    <w:rsid w:val="003E18DA"/>
    <w:rsid w:val="003E3446"/>
    <w:rsid w:val="003F7766"/>
    <w:rsid w:val="004028D7"/>
    <w:rsid w:val="00405583"/>
    <w:rsid w:val="004178ED"/>
    <w:rsid w:val="004200F8"/>
    <w:rsid w:val="00433A55"/>
    <w:rsid w:val="004455E9"/>
    <w:rsid w:val="00445D3F"/>
    <w:rsid w:val="00455EDC"/>
    <w:rsid w:val="00463CEF"/>
    <w:rsid w:val="0046662B"/>
    <w:rsid w:val="00467442"/>
    <w:rsid w:val="00474049"/>
    <w:rsid w:val="00475D09"/>
    <w:rsid w:val="0048098D"/>
    <w:rsid w:val="00486A31"/>
    <w:rsid w:val="004A382C"/>
    <w:rsid w:val="004A3F3D"/>
    <w:rsid w:val="004A589B"/>
    <w:rsid w:val="004A7BC9"/>
    <w:rsid w:val="004B5B1D"/>
    <w:rsid w:val="004C04D6"/>
    <w:rsid w:val="004C3E89"/>
    <w:rsid w:val="004D16C0"/>
    <w:rsid w:val="004D22C4"/>
    <w:rsid w:val="004D2895"/>
    <w:rsid w:val="004D375B"/>
    <w:rsid w:val="004E135E"/>
    <w:rsid w:val="004E138E"/>
    <w:rsid w:val="004F48A1"/>
    <w:rsid w:val="00503FDF"/>
    <w:rsid w:val="00504B90"/>
    <w:rsid w:val="00507CCB"/>
    <w:rsid w:val="00520910"/>
    <w:rsid w:val="00520E0E"/>
    <w:rsid w:val="00522AC1"/>
    <w:rsid w:val="0054074E"/>
    <w:rsid w:val="00543A32"/>
    <w:rsid w:val="0054479D"/>
    <w:rsid w:val="0054591E"/>
    <w:rsid w:val="005515EB"/>
    <w:rsid w:val="005520B1"/>
    <w:rsid w:val="005562CA"/>
    <w:rsid w:val="00565915"/>
    <w:rsid w:val="0056732D"/>
    <w:rsid w:val="00590E8F"/>
    <w:rsid w:val="005916FC"/>
    <w:rsid w:val="00591CD9"/>
    <w:rsid w:val="00597639"/>
    <w:rsid w:val="005A02F8"/>
    <w:rsid w:val="005B3567"/>
    <w:rsid w:val="005B537A"/>
    <w:rsid w:val="005B603D"/>
    <w:rsid w:val="005C5B0B"/>
    <w:rsid w:val="005C6AEF"/>
    <w:rsid w:val="005F4E5E"/>
    <w:rsid w:val="00602036"/>
    <w:rsid w:val="00605D5B"/>
    <w:rsid w:val="006169F1"/>
    <w:rsid w:val="00646436"/>
    <w:rsid w:val="006603ED"/>
    <w:rsid w:val="00661694"/>
    <w:rsid w:val="0066203A"/>
    <w:rsid w:val="00666747"/>
    <w:rsid w:val="00673A72"/>
    <w:rsid w:val="006766D5"/>
    <w:rsid w:val="006769CF"/>
    <w:rsid w:val="00680FB7"/>
    <w:rsid w:val="00685431"/>
    <w:rsid w:val="00686310"/>
    <w:rsid w:val="00686A40"/>
    <w:rsid w:val="006962C8"/>
    <w:rsid w:val="006970E3"/>
    <w:rsid w:val="006976AC"/>
    <w:rsid w:val="006B6946"/>
    <w:rsid w:val="006C0EF6"/>
    <w:rsid w:val="006C3CC3"/>
    <w:rsid w:val="006C5C97"/>
    <w:rsid w:val="006D6B0F"/>
    <w:rsid w:val="006E670A"/>
    <w:rsid w:val="006E7CD1"/>
    <w:rsid w:val="006F60EB"/>
    <w:rsid w:val="00701AF3"/>
    <w:rsid w:val="00703767"/>
    <w:rsid w:val="00705080"/>
    <w:rsid w:val="00717719"/>
    <w:rsid w:val="00721491"/>
    <w:rsid w:val="00730451"/>
    <w:rsid w:val="00731D30"/>
    <w:rsid w:val="00733C27"/>
    <w:rsid w:val="007470C9"/>
    <w:rsid w:val="0074762A"/>
    <w:rsid w:val="007479A7"/>
    <w:rsid w:val="0075226F"/>
    <w:rsid w:val="00755A20"/>
    <w:rsid w:val="00755A8C"/>
    <w:rsid w:val="00755C85"/>
    <w:rsid w:val="00781836"/>
    <w:rsid w:val="00781AAE"/>
    <w:rsid w:val="007911D7"/>
    <w:rsid w:val="00792B23"/>
    <w:rsid w:val="00795E71"/>
    <w:rsid w:val="00796715"/>
    <w:rsid w:val="007A187D"/>
    <w:rsid w:val="007A60D1"/>
    <w:rsid w:val="007B2C70"/>
    <w:rsid w:val="007C1E41"/>
    <w:rsid w:val="007C53FB"/>
    <w:rsid w:val="007C64A1"/>
    <w:rsid w:val="007E0744"/>
    <w:rsid w:val="007E0C37"/>
    <w:rsid w:val="007E0F73"/>
    <w:rsid w:val="007F7359"/>
    <w:rsid w:val="00800807"/>
    <w:rsid w:val="008013DE"/>
    <w:rsid w:val="00802040"/>
    <w:rsid w:val="00814DAD"/>
    <w:rsid w:val="00816EBF"/>
    <w:rsid w:val="0082049A"/>
    <w:rsid w:val="00826D9F"/>
    <w:rsid w:val="00827C1C"/>
    <w:rsid w:val="00846A1B"/>
    <w:rsid w:val="00850588"/>
    <w:rsid w:val="00856521"/>
    <w:rsid w:val="00863D36"/>
    <w:rsid w:val="00871941"/>
    <w:rsid w:val="008745A0"/>
    <w:rsid w:val="00875B3B"/>
    <w:rsid w:val="00880AC0"/>
    <w:rsid w:val="00880B28"/>
    <w:rsid w:val="00885F72"/>
    <w:rsid w:val="00886F5D"/>
    <w:rsid w:val="008A6E75"/>
    <w:rsid w:val="008B2A43"/>
    <w:rsid w:val="008B42A4"/>
    <w:rsid w:val="008C163E"/>
    <w:rsid w:val="008C356C"/>
    <w:rsid w:val="008C63B7"/>
    <w:rsid w:val="008D30B6"/>
    <w:rsid w:val="008D404D"/>
    <w:rsid w:val="008D5A2D"/>
    <w:rsid w:val="008E0947"/>
    <w:rsid w:val="008E7AED"/>
    <w:rsid w:val="00902E08"/>
    <w:rsid w:val="00905590"/>
    <w:rsid w:val="00906781"/>
    <w:rsid w:val="00917078"/>
    <w:rsid w:val="00926F43"/>
    <w:rsid w:val="009338B8"/>
    <w:rsid w:val="00934718"/>
    <w:rsid w:val="00935606"/>
    <w:rsid w:val="009504EA"/>
    <w:rsid w:val="0095271D"/>
    <w:rsid w:val="00954B84"/>
    <w:rsid w:val="00954FDC"/>
    <w:rsid w:val="0096091C"/>
    <w:rsid w:val="00963555"/>
    <w:rsid w:val="0098195F"/>
    <w:rsid w:val="00982948"/>
    <w:rsid w:val="009978EF"/>
    <w:rsid w:val="009A1239"/>
    <w:rsid w:val="009A4371"/>
    <w:rsid w:val="009B3A70"/>
    <w:rsid w:val="009B5548"/>
    <w:rsid w:val="009B6148"/>
    <w:rsid w:val="009C07FF"/>
    <w:rsid w:val="009C0ED7"/>
    <w:rsid w:val="009C7B80"/>
    <w:rsid w:val="009D19BD"/>
    <w:rsid w:val="009D53D8"/>
    <w:rsid w:val="009E3E82"/>
    <w:rsid w:val="009E58B4"/>
    <w:rsid w:val="009F3443"/>
    <w:rsid w:val="009F36AF"/>
    <w:rsid w:val="009F62F6"/>
    <w:rsid w:val="009F6E91"/>
    <w:rsid w:val="00A03875"/>
    <w:rsid w:val="00A1150C"/>
    <w:rsid w:val="00A132E1"/>
    <w:rsid w:val="00A20922"/>
    <w:rsid w:val="00A27700"/>
    <w:rsid w:val="00A37D7A"/>
    <w:rsid w:val="00A52229"/>
    <w:rsid w:val="00A57CFC"/>
    <w:rsid w:val="00A62371"/>
    <w:rsid w:val="00A64820"/>
    <w:rsid w:val="00AB4F39"/>
    <w:rsid w:val="00AC2CB2"/>
    <w:rsid w:val="00AC33F0"/>
    <w:rsid w:val="00AC3527"/>
    <w:rsid w:val="00AC398A"/>
    <w:rsid w:val="00AC3D32"/>
    <w:rsid w:val="00AC6FD3"/>
    <w:rsid w:val="00AD7A54"/>
    <w:rsid w:val="00AD7F8E"/>
    <w:rsid w:val="00AE5019"/>
    <w:rsid w:val="00AF6AE5"/>
    <w:rsid w:val="00B0241D"/>
    <w:rsid w:val="00B049B5"/>
    <w:rsid w:val="00B109B9"/>
    <w:rsid w:val="00B115A9"/>
    <w:rsid w:val="00B21588"/>
    <w:rsid w:val="00B40138"/>
    <w:rsid w:val="00B410B7"/>
    <w:rsid w:val="00B41B9E"/>
    <w:rsid w:val="00B45807"/>
    <w:rsid w:val="00B55323"/>
    <w:rsid w:val="00B626C0"/>
    <w:rsid w:val="00B642A9"/>
    <w:rsid w:val="00B666CE"/>
    <w:rsid w:val="00B72731"/>
    <w:rsid w:val="00BA460E"/>
    <w:rsid w:val="00BA75CB"/>
    <w:rsid w:val="00BC5C9C"/>
    <w:rsid w:val="00BD3F54"/>
    <w:rsid w:val="00BE1B11"/>
    <w:rsid w:val="00BE5069"/>
    <w:rsid w:val="00BF17D4"/>
    <w:rsid w:val="00BF369B"/>
    <w:rsid w:val="00BF3B0E"/>
    <w:rsid w:val="00BF7C18"/>
    <w:rsid w:val="00C07460"/>
    <w:rsid w:val="00C1775C"/>
    <w:rsid w:val="00C217C3"/>
    <w:rsid w:val="00C25671"/>
    <w:rsid w:val="00C448A1"/>
    <w:rsid w:val="00C45312"/>
    <w:rsid w:val="00C45C11"/>
    <w:rsid w:val="00C51F2D"/>
    <w:rsid w:val="00C53F10"/>
    <w:rsid w:val="00C55CF3"/>
    <w:rsid w:val="00C561A5"/>
    <w:rsid w:val="00C62303"/>
    <w:rsid w:val="00C71D1E"/>
    <w:rsid w:val="00C73C18"/>
    <w:rsid w:val="00C77BE7"/>
    <w:rsid w:val="00CA03FA"/>
    <w:rsid w:val="00CA06B2"/>
    <w:rsid w:val="00CA1247"/>
    <w:rsid w:val="00CA19B9"/>
    <w:rsid w:val="00CA433C"/>
    <w:rsid w:val="00CC7724"/>
    <w:rsid w:val="00CD05E8"/>
    <w:rsid w:val="00CD1241"/>
    <w:rsid w:val="00CD1DF2"/>
    <w:rsid w:val="00CD4470"/>
    <w:rsid w:val="00CD687E"/>
    <w:rsid w:val="00CD7E4B"/>
    <w:rsid w:val="00CE3AC1"/>
    <w:rsid w:val="00CE7D6C"/>
    <w:rsid w:val="00CF21A5"/>
    <w:rsid w:val="00CF5989"/>
    <w:rsid w:val="00D02182"/>
    <w:rsid w:val="00D046EE"/>
    <w:rsid w:val="00D04B01"/>
    <w:rsid w:val="00D053A9"/>
    <w:rsid w:val="00D1199D"/>
    <w:rsid w:val="00D15163"/>
    <w:rsid w:val="00D24102"/>
    <w:rsid w:val="00D24379"/>
    <w:rsid w:val="00D25A12"/>
    <w:rsid w:val="00D34781"/>
    <w:rsid w:val="00D376CA"/>
    <w:rsid w:val="00D411CB"/>
    <w:rsid w:val="00D413F5"/>
    <w:rsid w:val="00D423ED"/>
    <w:rsid w:val="00D429FE"/>
    <w:rsid w:val="00D472F3"/>
    <w:rsid w:val="00D5076C"/>
    <w:rsid w:val="00D533B4"/>
    <w:rsid w:val="00D53AD9"/>
    <w:rsid w:val="00D56BD5"/>
    <w:rsid w:val="00D57512"/>
    <w:rsid w:val="00D73F79"/>
    <w:rsid w:val="00D75029"/>
    <w:rsid w:val="00D8778A"/>
    <w:rsid w:val="00D92FE3"/>
    <w:rsid w:val="00D94025"/>
    <w:rsid w:val="00DA33A7"/>
    <w:rsid w:val="00DB1B9C"/>
    <w:rsid w:val="00DB3B4B"/>
    <w:rsid w:val="00DC1006"/>
    <w:rsid w:val="00DC47A2"/>
    <w:rsid w:val="00DC5EAE"/>
    <w:rsid w:val="00DD4571"/>
    <w:rsid w:val="00DD60F0"/>
    <w:rsid w:val="00DE57FD"/>
    <w:rsid w:val="00DE64E8"/>
    <w:rsid w:val="00DF0FFD"/>
    <w:rsid w:val="00DF1580"/>
    <w:rsid w:val="00E20455"/>
    <w:rsid w:val="00E245E0"/>
    <w:rsid w:val="00E27E3C"/>
    <w:rsid w:val="00E4228F"/>
    <w:rsid w:val="00E622A4"/>
    <w:rsid w:val="00E66437"/>
    <w:rsid w:val="00E67E80"/>
    <w:rsid w:val="00E708DE"/>
    <w:rsid w:val="00E8624C"/>
    <w:rsid w:val="00E96983"/>
    <w:rsid w:val="00EA0A06"/>
    <w:rsid w:val="00EA66EC"/>
    <w:rsid w:val="00EB0C46"/>
    <w:rsid w:val="00EB471F"/>
    <w:rsid w:val="00EB47FE"/>
    <w:rsid w:val="00EB6A74"/>
    <w:rsid w:val="00EC2A0D"/>
    <w:rsid w:val="00ED1698"/>
    <w:rsid w:val="00ED18CB"/>
    <w:rsid w:val="00ED32B5"/>
    <w:rsid w:val="00ED433D"/>
    <w:rsid w:val="00EE382F"/>
    <w:rsid w:val="00EE3E3B"/>
    <w:rsid w:val="00EE46E3"/>
    <w:rsid w:val="00F058D0"/>
    <w:rsid w:val="00F10E28"/>
    <w:rsid w:val="00F13668"/>
    <w:rsid w:val="00F13885"/>
    <w:rsid w:val="00F16994"/>
    <w:rsid w:val="00F22A64"/>
    <w:rsid w:val="00F3741A"/>
    <w:rsid w:val="00F42066"/>
    <w:rsid w:val="00F53475"/>
    <w:rsid w:val="00F55DD1"/>
    <w:rsid w:val="00F565AF"/>
    <w:rsid w:val="00F7020E"/>
    <w:rsid w:val="00F71008"/>
    <w:rsid w:val="00F74175"/>
    <w:rsid w:val="00F83BC8"/>
    <w:rsid w:val="00F84B33"/>
    <w:rsid w:val="00F852C1"/>
    <w:rsid w:val="00F93A01"/>
    <w:rsid w:val="00F953D1"/>
    <w:rsid w:val="00FA241F"/>
    <w:rsid w:val="00FB2592"/>
    <w:rsid w:val="00FB3159"/>
    <w:rsid w:val="00FB3988"/>
    <w:rsid w:val="00FC5293"/>
    <w:rsid w:val="00FC694D"/>
    <w:rsid w:val="00FC7448"/>
    <w:rsid w:val="00FD0B67"/>
    <w:rsid w:val="00FD0DC1"/>
    <w:rsid w:val="00FD6844"/>
    <w:rsid w:val="00FE1C83"/>
    <w:rsid w:val="00FE4A13"/>
    <w:rsid w:val="00FE5C7F"/>
    <w:rsid w:val="00FF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5AEA869"/>
  <w15:docId w15:val="{6D12C76A-4B2E-4E5C-BA4B-ECF73F32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3A7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CC7724"/>
    <w:pPr>
      <w:keepNext/>
      <w:numPr>
        <w:numId w:val="1"/>
      </w:numPr>
      <w:spacing w:after="60"/>
      <w:outlineLvl w:val="0"/>
    </w:pPr>
    <w:rPr>
      <w:rFonts w:cs="Arial"/>
      <w:b/>
      <w:bCs/>
      <w:caps/>
      <w:kern w:val="32"/>
      <w:szCs w:val="32"/>
    </w:rPr>
  </w:style>
  <w:style w:type="paragraph" w:styleId="Ttulo2">
    <w:name w:val="heading 2"/>
    <w:basedOn w:val="Normal"/>
    <w:next w:val="Normal"/>
    <w:qFormat/>
    <w:rsid w:val="00CC7724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qFormat/>
    <w:rsid w:val="00CC7724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Ttulo4">
    <w:name w:val="heading 4"/>
    <w:basedOn w:val="Normal"/>
    <w:next w:val="Normal"/>
    <w:qFormat/>
    <w:rsid w:val="00CC7724"/>
    <w:pPr>
      <w:keepNext/>
      <w:numPr>
        <w:ilvl w:val="3"/>
        <w:numId w:val="1"/>
      </w:numPr>
      <w:spacing w:before="240" w:after="60"/>
      <w:ind w:left="862" w:hanging="862"/>
      <w:outlineLvl w:val="3"/>
    </w:pPr>
    <w:rPr>
      <w:b/>
      <w:bCs/>
      <w:szCs w:val="28"/>
    </w:rPr>
  </w:style>
  <w:style w:type="paragraph" w:styleId="Ttulo5">
    <w:name w:val="heading 5"/>
    <w:basedOn w:val="Normal"/>
    <w:next w:val="Normal"/>
    <w:qFormat/>
    <w:rsid w:val="00CC7724"/>
    <w:pPr>
      <w:numPr>
        <w:ilvl w:val="4"/>
        <w:numId w:val="1"/>
      </w:numPr>
      <w:spacing w:before="240" w:after="60"/>
      <w:ind w:left="1009" w:hanging="1009"/>
      <w:outlineLvl w:val="4"/>
    </w:pPr>
    <w:rPr>
      <w:b/>
      <w:bCs/>
      <w:iCs/>
      <w:szCs w:val="26"/>
    </w:rPr>
  </w:style>
  <w:style w:type="paragraph" w:styleId="Ttulo6">
    <w:name w:val="heading 6"/>
    <w:basedOn w:val="Normal"/>
    <w:next w:val="Normal"/>
    <w:qFormat/>
    <w:rsid w:val="00CC7724"/>
    <w:pPr>
      <w:numPr>
        <w:ilvl w:val="5"/>
        <w:numId w:val="1"/>
      </w:numPr>
      <w:spacing w:before="240" w:after="60"/>
      <w:ind w:left="1151" w:hanging="1151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rsid w:val="00CC7724"/>
    <w:pPr>
      <w:numPr>
        <w:ilvl w:val="6"/>
        <w:numId w:val="1"/>
      </w:numPr>
      <w:spacing w:before="240" w:after="60"/>
      <w:ind w:left="1298" w:hanging="1298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CC7724"/>
    <w:pPr>
      <w:numPr>
        <w:ilvl w:val="7"/>
        <w:numId w:val="1"/>
      </w:numPr>
      <w:spacing w:before="240" w:after="60"/>
      <w:outlineLvl w:val="7"/>
    </w:pPr>
    <w:rPr>
      <w:b/>
      <w:iCs/>
    </w:rPr>
  </w:style>
  <w:style w:type="paragraph" w:styleId="Ttulo9">
    <w:name w:val="heading 9"/>
    <w:basedOn w:val="Normal"/>
    <w:next w:val="Normal"/>
    <w:qFormat/>
    <w:rsid w:val="00CC7724"/>
    <w:pPr>
      <w:numPr>
        <w:ilvl w:val="8"/>
        <w:numId w:val="1"/>
      </w:numPr>
      <w:spacing w:before="240" w:after="60"/>
      <w:ind w:left="1582" w:hanging="1582"/>
      <w:outlineLvl w:val="8"/>
    </w:pPr>
    <w:rPr>
      <w:rFonts w:cs="Arial"/>
      <w:b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uiPriority w:val="39"/>
    <w:rsid w:val="008C63B7"/>
    <w:pPr>
      <w:tabs>
        <w:tab w:val="left" w:pos="480"/>
        <w:tab w:val="right" w:leader="dot" w:pos="9062"/>
      </w:tabs>
      <w:jc w:val="left"/>
    </w:pPr>
    <w:rPr>
      <w:rFonts w:cstheme="minorHAnsi"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8C63B7"/>
    <w:pPr>
      <w:jc w:val="left"/>
    </w:pPr>
    <w:rPr>
      <w:rFonts w:cstheme="minorHAnsi"/>
      <w:iCs/>
      <w:szCs w:val="20"/>
    </w:rPr>
  </w:style>
  <w:style w:type="paragraph" w:styleId="Sumrio3">
    <w:name w:val="toc 3"/>
    <w:basedOn w:val="Normal"/>
    <w:next w:val="Normal"/>
    <w:autoRedefine/>
    <w:uiPriority w:val="39"/>
    <w:rsid w:val="008C63B7"/>
    <w:pPr>
      <w:jc w:val="left"/>
    </w:pPr>
    <w:rPr>
      <w:rFonts w:cstheme="minorHAnsi"/>
      <w:szCs w:val="20"/>
    </w:rPr>
  </w:style>
  <w:style w:type="paragraph" w:styleId="Sumrio4">
    <w:name w:val="toc 4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5">
    <w:name w:val="toc 5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6">
    <w:name w:val="toc 6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7">
    <w:name w:val="toc 7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8">
    <w:name w:val="toc 8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paragraph" w:styleId="Sumrio9">
    <w:name w:val="toc 9"/>
    <w:basedOn w:val="Normal"/>
    <w:next w:val="Normal"/>
    <w:autoRedefine/>
    <w:semiHidden/>
    <w:rsid w:val="00F13668"/>
    <w:pPr>
      <w:jc w:val="left"/>
    </w:pPr>
    <w:rPr>
      <w:rFonts w:cstheme="minorHAnsi"/>
      <w:szCs w:val="20"/>
    </w:rPr>
  </w:style>
  <w:style w:type="character" w:styleId="Hyperlink">
    <w:name w:val="Hyperlink"/>
    <w:basedOn w:val="Fontepargpadro"/>
    <w:uiPriority w:val="99"/>
    <w:rsid w:val="00022785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rsid w:val="00022785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  <w:rsid w:val="00022785"/>
  </w:style>
  <w:style w:type="paragraph" w:styleId="Rodap">
    <w:name w:val="footer"/>
    <w:basedOn w:val="Normal"/>
    <w:link w:val="RodapChar"/>
    <w:uiPriority w:val="99"/>
    <w:rsid w:val="00022785"/>
    <w:pPr>
      <w:tabs>
        <w:tab w:val="center" w:pos="4419"/>
        <w:tab w:val="right" w:pos="8838"/>
      </w:tabs>
    </w:pPr>
  </w:style>
  <w:style w:type="paragraph" w:styleId="Textoembloco">
    <w:name w:val="Block Text"/>
    <w:basedOn w:val="Normal"/>
    <w:semiHidden/>
    <w:rsid w:val="00022785"/>
    <w:pPr>
      <w:spacing w:line="240" w:lineRule="auto"/>
      <w:ind w:left="1134" w:right="942"/>
    </w:pPr>
    <w:rPr>
      <w:szCs w:val="20"/>
    </w:rPr>
  </w:style>
  <w:style w:type="paragraph" w:styleId="Textodenotaderodap">
    <w:name w:val="footnote text"/>
    <w:basedOn w:val="Normal"/>
    <w:semiHidden/>
    <w:rsid w:val="00022785"/>
    <w:pPr>
      <w:spacing w:line="240" w:lineRule="auto"/>
    </w:pPr>
    <w:rPr>
      <w:szCs w:val="20"/>
    </w:rPr>
  </w:style>
  <w:style w:type="character" w:styleId="Refdenotaderodap">
    <w:name w:val="footnote reference"/>
    <w:basedOn w:val="Fontepargpadro"/>
    <w:semiHidden/>
    <w:rsid w:val="00022785"/>
    <w:rPr>
      <w:vertAlign w:val="superscript"/>
    </w:rPr>
  </w:style>
  <w:style w:type="paragraph" w:styleId="Legenda">
    <w:name w:val="caption"/>
    <w:basedOn w:val="Normal"/>
    <w:next w:val="Normal"/>
    <w:qFormat/>
    <w:rsid w:val="00022785"/>
    <w:pPr>
      <w:spacing w:before="120" w:line="240" w:lineRule="auto"/>
      <w:jc w:val="center"/>
    </w:pPr>
    <w:rPr>
      <w:szCs w:val="20"/>
    </w:rPr>
  </w:style>
  <w:style w:type="paragraph" w:styleId="Recuodecorpodetexto">
    <w:name w:val="Body Text Indent"/>
    <w:basedOn w:val="Normal"/>
    <w:semiHidden/>
    <w:rsid w:val="00022785"/>
    <w:pPr>
      <w:ind w:left="4488"/>
    </w:pPr>
  </w:style>
  <w:style w:type="paragraph" w:styleId="Corpodetexto">
    <w:name w:val="Body Text"/>
    <w:basedOn w:val="Normal"/>
    <w:semiHidden/>
    <w:rsid w:val="00022785"/>
  </w:style>
  <w:style w:type="paragraph" w:styleId="ndicedeilustraes">
    <w:name w:val="table of figures"/>
    <w:basedOn w:val="Normal"/>
    <w:next w:val="Normal"/>
    <w:uiPriority w:val="99"/>
    <w:rsid w:val="00022785"/>
    <w:pPr>
      <w:ind w:left="480" w:hanging="480"/>
    </w:pPr>
  </w:style>
  <w:style w:type="character" w:styleId="HiperlinkVisitado">
    <w:name w:val="FollowedHyperlink"/>
    <w:basedOn w:val="Fontepargpadro"/>
    <w:semiHidden/>
    <w:rsid w:val="00022785"/>
    <w:rPr>
      <w:color w:val="800080"/>
      <w:u w:val="single"/>
    </w:rPr>
  </w:style>
  <w:style w:type="paragraph" w:styleId="Recuodecorpodetexto2">
    <w:name w:val="Body Text Indent 2"/>
    <w:basedOn w:val="Normal"/>
    <w:semiHidden/>
    <w:rsid w:val="00022785"/>
    <w:pPr>
      <w:ind w:left="720"/>
    </w:pPr>
  </w:style>
  <w:style w:type="paragraph" w:styleId="Recuodecorpodetexto3">
    <w:name w:val="Body Text Indent 3"/>
    <w:basedOn w:val="Normal"/>
    <w:semiHidden/>
    <w:rsid w:val="00022785"/>
    <w:pPr>
      <w:ind w:left="708"/>
    </w:pPr>
  </w:style>
  <w:style w:type="paragraph" w:styleId="NormalWeb">
    <w:name w:val="Normal (Web)"/>
    <w:basedOn w:val="Normal"/>
    <w:semiHidden/>
    <w:rsid w:val="00022785"/>
    <w:pPr>
      <w:spacing w:before="100" w:beforeAutospacing="1" w:after="100" w:afterAutospacing="1" w:line="240" w:lineRule="auto"/>
      <w:jc w:val="left"/>
    </w:pPr>
  </w:style>
  <w:style w:type="paragraph" w:styleId="Corpodetexto2">
    <w:name w:val="Body Text 2"/>
    <w:basedOn w:val="Normal"/>
    <w:semiHidden/>
    <w:rsid w:val="00022785"/>
    <w:pPr>
      <w:jc w:val="left"/>
    </w:pPr>
    <w:rPr>
      <w:rFonts w:ascii="Courier New" w:hAnsi="Courier New" w:cs="Courier New"/>
      <w:szCs w:val="20"/>
    </w:rPr>
  </w:style>
  <w:style w:type="paragraph" w:styleId="Corpodetexto3">
    <w:name w:val="Body Text 3"/>
    <w:basedOn w:val="Normal"/>
    <w:semiHidden/>
    <w:rsid w:val="00022785"/>
    <w:pPr>
      <w:spacing w:line="240" w:lineRule="auto"/>
      <w:jc w:val="left"/>
    </w:pPr>
  </w:style>
  <w:style w:type="paragraph" w:customStyle="1" w:styleId="citaolonga">
    <w:name w:val="citação longa"/>
    <w:basedOn w:val="Normal"/>
    <w:rsid w:val="00022785"/>
    <w:pPr>
      <w:spacing w:after="240" w:line="240" w:lineRule="auto"/>
      <w:ind w:left="2268"/>
    </w:pPr>
  </w:style>
  <w:style w:type="paragraph" w:styleId="CabealhodoSumrio">
    <w:name w:val="TOC Heading"/>
    <w:basedOn w:val="Ttulo1"/>
    <w:next w:val="Normal"/>
    <w:uiPriority w:val="39"/>
    <w:unhideWhenUsed/>
    <w:qFormat/>
    <w:rsid w:val="000078AF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</w:rPr>
  </w:style>
  <w:style w:type="paragraph" w:styleId="PargrafodaLista">
    <w:name w:val="List Paragraph"/>
    <w:basedOn w:val="Normal"/>
    <w:uiPriority w:val="34"/>
    <w:qFormat/>
    <w:rsid w:val="003A6BF5"/>
    <w:pPr>
      <w:ind w:left="720"/>
      <w:contextualSpacing/>
    </w:pPr>
  </w:style>
  <w:style w:type="table" w:styleId="Tabelacomgrade">
    <w:name w:val="Table Grid"/>
    <w:basedOn w:val="Tabelanormal"/>
    <w:uiPriority w:val="39"/>
    <w:rsid w:val="00371B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basedOn w:val="Fontepargpadro"/>
    <w:link w:val="Rodap"/>
    <w:uiPriority w:val="99"/>
    <w:rsid w:val="009E3E82"/>
    <w:rPr>
      <w:rFonts w:ascii="Arial" w:hAnsi="Arial"/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unhideWhenUsed/>
    <w:rsid w:val="00AF6AE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AF6AE5"/>
    <w:rPr>
      <w:rFonts w:ascii="Arial" w:hAnsi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B3B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B3B4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D375B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hps">
    <w:name w:val="hps"/>
    <w:rsid w:val="00131DAA"/>
  </w:style>
  <w:style w:type="paragraph" w:customStyle="1" w:styleId="Abstract">
    <w:name w:val="Abstract"/>
    <w:basedOn w:val="Normal"/>
    <w:next w:val="Keywords"/>
    <w:rsid w:val="00131DAA"/>
    <w:pPr>
      <w:overflowPunct w:val="0"/>
      <w:autoSpaceDE w:val="0"/>
      <w:spacing w:after="240" w:line="240" w:lineRule="auto"/>
      <w:ind w:left="360" w:right="360"/>
      <w:textAlignment w:val="baseline"/>
    </w:pPr>
    <w:rPr>
      <w:rFonts w:ascii="Times New Roman" w:hAnsi="Times New Roman"/>
      <w:sz w:val="16"/>
      <w:szCs w:val="20"/>
      <w:lang w:val="en-US" w:eastAsia="zh-CN"/>
    </w:rPr>
  </w:style>
  <w:style w:type="paragraph" w:customStyle="1" w:styleId="Keywords">
    <w:name w:val="Keywords"/>
    <w:basedOn w:val="Abstract"/>
    <w:next w:val="Normal"/>
    <w:rsid w:val="00131DAA"/>
  </w:style>
  <w:style w:type="character" w:customStyle="1" w:styleId="normaltextrun">
    <w:name w:val="normaltextrun"/>
    <w:basedOn w:val="Fontepargpadro"/>
    <w:rsid w:val="00290846"/>
  </w:style>
  <w:style w:type="character" w:customStyle="1" w:styleId="eop">
    <w:name w:val="eop"/>
    <w:basedOn w:val="Fontepargpadro"/>
    <w:rsid w:val="00290846"/>
  </w:style>
  <w:style w:type="paragraph" w:customStyle="1" w:styleId="paragraph">
    <w:name w:val="paragraph"/>
    <w:basedOn w:val="Normal"/>
    <w:rsid w:val="00290846"/>
    <w:pPr>
      <w:spacing w:before="100" w:beforeAutospacing="1" w:after="100" w:afterAutospacing="1" w:line="240" w:lineRule="auto"/>
      <w:jc w:val="left"/>
    </w:pPr>
    <w:rPr>
      <w:rFonts w:ascii="Times New Roman" w:hAnsi="Times New Roman"/>
    </w:rPr>
  </w:style>
  <w:style w:type="character" w:customStyle="1" w:styleId="spellingerror">
    <w:name w:val="spellingerror"/>
    <w:basedOn w:val="Fontepargpadro"/>
    <w:rsid w:val="00290846"/>
  </w:style>
  <w:style w:type="character" w:customStyle="1" w:styleId="CabealhoChar">
    <w:name w:val="Cabeçalho Char"/>
    <w:basedOn w:val="Fontepargpadro"/>
    <w:link w:val="Cabealho"/>
    <w:uiPriority w:val="99"/>
    <w:rsid w:val="0046662B"/>
    <w:rPr>
      <w:rFonts w:ascii="Arial" w:hAnsi="Arial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F93A0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rsid w:val="00BD3F54"/>
    <w:rPr>
      <w:rFonts w:ascii="Arial" w:hAnsi="Arial" w:cs="Arial"/>
      <w:b/>
      <w:bCs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4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yperlink" Target="https://plugdesign.com.br/temperatura-cor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brasil.un.org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pactoglobal.org.br/ods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ugusto%20Cruz\Documents\Normalcruzaugu.dotm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245EC54102C547A1911AF2663DBDA8" ma:contentTypeVersion="4" ma:contentTypeDescription="Crie um novo documento." ma:contentTypeScope="" ma:versionID="60904155a904791ae1e92b9e0a536465">
  <xsd:schema xmlns:xsd="http://www.w3.org/2001/XMLSchema" xmlns:xs="http://www.w3.org/2001/XMLSchema" xmlns:p="http://schemas.microsoft.com/office/2006/metadata/properties" xmlns:ns2="73dda0a6-f5b8-4e16-a081-b75672106d37" targetNamespace="http://schemas.microsoft.com/office/2006/metadata/properties" ma:root="true" ma:fieldsID="a80de1e1ad63bf93b2e818c8d4880747" ns2:_="">
    <xsd:import namespace="73dda0a6-f5b8-4e16-a081-b75672106d3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dda0a6-f5b8-4e16-a081-b75672106d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C4AAB389-0988-430D-B1F1-3E6C85D5F2F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D129F6-01DA-41A4-8B2A-6F8849932E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dda0a6-f5b8-4e16-a081-b75672106d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95CF3C7-3B63-48F2-AD23-B052FA9E7C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25D4BE-833C-49FE-BA87-C5B6229F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Normalcruzaugu</Template>
  <TotalTime>2</TotalTime>
  <Pages>35</Pages>
  <Words>6668</Words>
  <Characters>36010</Characters>
  <Application>Microsoft Office Word</Application>
  <DocSecurity>0</DocSecurity>
  <Lines>300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 para Projeto de pesquisa</vt:lpstr>
    </vt:vector>
  </TitlesOfParts>
  <Manager>augusto.cruz@fatec.sp.gov.br</Manager>
  <Company>Fatec Carapicuíba</Company>
  <LinksUpToDate>false</LinksUpToDate>
  <CharactersWithSpaces>42593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para Projeto de pesquisa</dc:title>
  <dc:subject>Trabalho de graduação</dc:subject>
  <dc:creator>augusto.cruz@fatec.sp.gov.br</dc:creator>
  <cp:keywords>SIMGETEC Fatec Carapicuíba</cp:keywords>
  <cp:lastModifiedBy>SILVIA MARIA FARANI COSTA</cp:lastModifiedBy>
  <cp:revision>2</cp:revision>
  <cp:lastPrinted>2020-03-04T16:16:00Z</cp:lastPrinted>
  <dcterms:created xsi:type="dcterms:W3CDTF">2023-10-09T15:51:00Z</dcterms:created>
  <dcterms:modified xsi:type="dcterms:W3CDTF">2023-10-09T15:51:00Z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0x01010078245EC54102C547A1911AF2663DBDA8</vt:lpwstr>
  </property>
</Properties>
</file>